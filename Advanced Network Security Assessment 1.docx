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817BA" w14:textId="7981B56E" w:rsidR="00BC5E31" w:rsidRDefault="00BC5E31" w:rsidP="00EF02F6"/>
    <w:p w14:paraId="47330559" w14:textId="246B1549" w:rsidR="000873C4" w:rsidRDefault="00F63CD6" w:rsidP="00FA6460">
      <w:pPr>
        <w:pStyle w:val="QuestionHeading"/>
      </w:pPr>
      <w:r>
        <w:t>HTTP Interception</w:t>
      </w:r>
    </w:p>
    <w:p w14:paraId="15C5C9CA" w14:textId="47B81632" w:rsidR="00827ED7" w:rsidRDefault="00827ED7" w:rsidP="003B5DC9"/>
    <w:p w14:paraId="169349B2" w14:textId="33F23158" w:rsidR="00827ED7" w:rsidRDefault="00827ED7" w:rsidP="00827ED7">
      <w:pPr>
        <w:pStyle w:val="AnsHeading"/>
      </w:pPr>
      <w:r>
        <w:t>Part (</w:t>
      </w:r>
      <w:r w:rsidR="00476324">
        <w:t>b</w:t>
      </w:r>
      <w:r>
        <w:t>)</w:t>
      </w:r>
    </w:p>
    <w:p w14:paraId="7C384A9C" w14:textId="5ED763DA" w:rsidR="00827ED7" w:rsidRDefault="002740C8" w:rsidP="003B5DC9">
      <w:r>
        <w:rPr>
          <w:noProof/>
        </w:rPr>
        <w:drawing>
          <wp:inline distT="0" distB="0" distL="0" distR="0" wp14:anchorId="081E9151" wp14:editId="4E427E80">
            <wp:extent cx="5731510" cy="5992586"/>
            <wp:effectExtent l="0" t="0" r="0" b="190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26070"/>
                    <a:stretch/>
                  </pic:blipFill>
                  <pic:spPr bwMode="auto">
                    <a:xfrm>
                      <a:off x="0" y="0"/>
                      <a:ext cx="5742043" cy="6003599"/>
                    </a:xfrm>
                    <a:prstGeom prst="rect">
                      <a:avLst/>
                    </a:prstGeom>
                    <a:ln>
                      <a:noFill/>
                    </a:ln>
                    <a:extLst>
                      <a:ext uri="{53640926-AAD7-44D8-BBD7-CCE9431645EC}">
                        <a14:shadowObscured xmlns:a14="http://schemas.microsoft.com/office/drawing/2010/main"/>
                      </a:ext>
                    </a:extLst>
                  </pic:spPr>
                </pic:pic>
              </a:graphicData>
            </a:graphic>
          </wp:inline>
        </w:drawing>
      </w:r>
    </w:p>
    <w:p w14:paraId="67AC25AC" w14:textId="25C4E1F3" w:rsidR="005D6BF2" w:rsidRDefault="005D6BF2" w:rsidP="005D6BF2">
      <w:pPr>
        <w:pStyle w:val="AnsHeading"/>
      </w:pPr>
      <w:r>
        <w:t xml:space="preserve">Part (c) </w:t>
      </w:r>
    </w:p>
    <w:p w14:paraId="2AE6B66F" w14:textId="77777777" w:rsidR="001F6361" w:rsidRDefault="000C72B9" w:rsidP="005D6BF2">
      <w:r>
        <w:t>Within the capture file of this context, the</w:t>
      </w:r>
      <w:r w:rsidR="002236E8">
        <w:t xml:space="preserve"> bits that would be </w:t>
      </w:r>
      <w:r w:rsidR="009011F5">
        <w:t>useful to an attacker would be the login credentials of the user, meaning the username and password</w:t>
      </w:r>
      <w:r w:rsidR="0024198B">
        <w:t xml:space="preserve">, </w:t>
      </w:r>
      <w:r w:rsidR="005A4231">
        <w:t xml:space="preserve">the user’s IP address, </w:t>
      </w:r>
      <w:r w:rsidR="0024198B">
        <w:t xml:space="preserve">and the personal grades of the student </w:t>
      </w:r>
      <w:r w:rsidR="00CA1366">
        <w:t>in the session. For the login credentials, packet number</w:t>
      </w:r>
      <w:r w:rsidR="001240F1">
        <w:t xml:space="preserve"> 26 displays the username and password in the HTML Form URL Encoded section in Wireshark,</w:t>
      </w:r>
      <w:r w:rsidR="00307BB1">
        <w:t xml:space="preserve"> which can compromise the login details, and an attacker can use that to</w:t>
      </w:r>
      <w:r w:rsidR="00E7150E">
        <w:t xml:space="preserve"> access unauthorized data in the students account, or even run a malware encryption </w:t>
      </w:r>
      <w:r w:rsidR="006C56B6">
        <w:t>for ransomware. The attacker could also just erase or edit the data if they have a personal vendetta against the student.</w:t>
      </w:r>
    </w:p>
    <w:p w14:paraId="0864111F" w14:textId="536027E1" w:rsidR="005A4231" w:rsidRPr="001F6361" w:rsidRDefault="00BD2F58" w:rsidP="005D6BF2">
      <w:r>
        <w:lastRenderedPageBreak/>
        <w:t xml:space="preserve">Another data an attacker can get is the IP address, which can cause the most damage. As the attacker also has the login credentials of the student, they could access other information in the student portal, including the full name, address, phone number, email address, and date of birth. This information, paired with the IP address can help </w:t>
      </w:r>
      <w:r w:rsidR="009C4FB1">
        <w:t xml:space="preserve">an attacker to perform identity theft, as </w:t>
      </w:r>
      <w:r w:rsidR="00D46A31">
        <w:t xml:space="preserve">this </w:t>
      </w:r>
      <w:r w:rsidR="00D46A31" w:rsidRPr="001F6361">
        <w:t>information</w:t>
      </w:r>
      <w:r w:rsidR="009C4FB1" w:rsidRPr="001F6361">
        <w:t xml:space="preserve"> paired together can </w:t>
      </w:r>
      <w:r w:rsidR="0011403A" w:rsidRPr="001F6361">
        <w:t>be an authentication factor.</w:t>
      </w:r>
      <w:r w:rsidR="00D46A31" w:rsidRPr="001F6361">
        <w:t xml:space="preserve"> Having an IP address can also help an attacker to </w:t>
      </w:r>
      <w:r w:rsidR="008734F2" w:rsidRPr="001F6361">
        <w:rPr>
          <w:rStyle w:val="Strong"/>
          <w:b w:val="0"/>
          <w:bCs w:val="0"/>
        </w:rPr>
        <w:t>l</w:t>
      </w:r>
      <w:r w:rsidR="00D46A31" w:rsidRPr="001F6361">
        <w:rPr>
          <w:rStyle w:val="Strong"/>
          <w:b w:val="0"/>
          <w:bCs w:val="0"/>
        </w:rPr>
        <w:t xml:space="preserve">earn </w:t>
      </w:r>
      <w:r w:rsidR="008734F2" w:rsidRPr="001F6361">
        <w:rPr>
          <w:rStyle w:val="Strong"/>
          <w:b w:val="0"/>
          <w:bCs w:val="0"/>
        </w:rPr>
        <w:t>the student</w:t>
      </w:r>
      <w:r w:rsidR="00D46A31" w:rsidRPr="001F6361">
        <w:rPr>
          <w:rStyle w:val="Strong"/>
          <w:b w:val="0"/>
          <w:bCs w:val="0"/>
        </w:rPr>
        <w:t xml:space="preserve"> location</w:t>
      </w:r>
      <w:r w:rsidR="0043179E" w:rsidRPr="001F6361">
        <w:rPr>
          <w:rStyle w:val="Strong"/>
          <w:b w:val="0"/>
          <w:bCs w:val="0"/>
        </w:rPr>
        <w:t>,</w:t>
      </w:r>
      <w:r w:rsidR="0043179E" w:rsidRPr="001F6361">
        <w:rPr>
          <w:b/>
          <w:bCs/>
        </w:rPr>
        <w:t xml:space="preserve"> </w:t>
      </w:r>
      <w:r w:rsidR="008734F2" w:rsidRPr="001F6361">
        <w:rPr>
          <w:rStyle w:val="Strong"/>
          <w:b w:val="0"/>
          <w:bCs w:val="0"/>
        </w:rPr>
        <w:t>r</w:t>
      </w:r>
      <w:r w:rsidR="0043179E" w:rsidRPr="001F6361">
        <w:rPr>
          <w:rStyle w:val="Strong"/>
          <w:b w:val="0"/>
          <w:bCs w:val="0"/>
        </w:rPr>
        <w:t xml:space="preserve">estrict </w:t>
      </w:r>
      <w:r w:rsidR="008734F2" w:rsidRPr="001F6361">
        <w:rPr>
          <w:rStyle w:val="Strong"/>
          <w:b w:val="0"/>
          <w:bCs w:val="0"/>
        </w:rPr>
        <w:t>their</w:t>
      </w:r>
      <w:r w:rsidR="0043179E" w:rsidRPr="001F6361">
        <w:rPr>
          <w:rStyle w:val="Strong"/>
          <w:b w:val="0"/>
          <w:bCs w:val="0"/>
        </w:rPr>
        <w:t xml:space="preserve"> access to </w:t>
      </w:r>
      <w:r w:rsidR="008734F2" w:rsidRPr="001F6361">
        <w:rPr>
          <w:rStyle w:val="Strong"/>
          <w:b w:val="0"/>
          <w:bCs w:val="0"/>
        </w:rPr>
        <w:t>some</w:t>
      </w:r>
      <w:r w:rsidR="0043179E" w:rsidRPr="001F6361">
        <w:rPr>
          <w:rStyle w:val="Strong"/>
          <w:b w:val="0"/>
          <w:bCs w:val="0"/>
        </w:rPr>
        <w:t xml:space="preserve"> services,</w:t>
      </w:r>
      <w:r w:rsidR="0043179E" w:rsidRPr="001F6361">
        <w:rPr>
          <w:b/>
          <w:bCs/>
        </w:rPr>
        <w:t xml:space="preserve"> </w:t>
      </w:r>
      <w:r w:rsidR="008734F2" w:rsidRPr="001F6361">
        <w:rPr>
          <w:rStyle w:val="Strong"/>
          <w:b w:val="0"/>
          <w:bCs w:val="0"/>
        </w:rPr>
        <w:t>e</w:t>
      </w:r>
      <w:r w:rsidR="0043179E" w:rsidRPr="001F6361">
        <w:rPr>
          <w:rStyle w:val="Strong"/>
          <w:b w:val="0"/>
          <w:bCs w:val="0"/>
        </w:rPr>
        <w:t>xecute a DDoS attack</w:t>
      </w:r>
      <w:r w:rsidR="008734F2" w:rsidRPr="001F6361">
        <w:rPr>
          <w:rStyle w:val="Strong"/>
          <w:b w:val="0"/>
          <w:bCs w:val="0"/>
        </w:rPr>
        <w:t>, or even sell their information</w:t>
      </w:r>
      <w:r w:rsidR="001F6361" w:rsidRPr="001F6361">
        <w:rPr>
          <w:rStyle w:val="Strong"/>
          <w:b w:val="0"/>
          <w:bCs w:val="0"/>
        </w:rPr>
        <w:t>.</w:t>
      </w:r>
    </w:p>
    <w:p w14:paraId="636F2493" w14:textId="0351B456" w:rsidR="005D6BF2" w:rsidRDefault="005A4231" w:rsidP="005D6BF2">
      <w:r>
        <w:t>Another</w:t>
      </w:r>
      <w:r w:rsidR="006C56B6">
        <w:t xml:space="preserve"> compromised data, the </w:t>
      </w:r>
      <w:r w:rsidR="00E72772">
        <w:t xml:space="preserve">student’s </w:t>
      </w:r>
      <w:r w:rsidR="006C56B6">
        <w:t xml:space="preserve">grades can be viewed </w:t>
      </w:r>
      <w:r w:rsidR="00BA73BF">
        <w:t>in packe</w:t>
      </w:r>
      <w:r w:rsidR="00587C6E">
        <w:t>t</w:t>
      </w:r>
      <w:r w:rsidR="00E72772">
        <w:t xml:space="preserve"> number</w:t>
      </w:r>
      <w:r w:rsidR="00BA73BF">
        <w:t xml:space="preserve"> 59, which is from the server, viewing the </w:t>
      </w:r>
      <w:r w:rsidR="00E72772">
        <w:t>student’s</w:t>
      </w:r>
      <w:r w:rsidR="00BA73BF">
        <w:t xml:space="preserve"> grades. This data can be seen in the html text data in Wireshark</w:t>
      </w:r>
      <w:r w:rsidR="00587C6E">
        <w:t xml:space="preserve">. </w:t>
      </w:r>
      <w:r w:rsidR="00E72772">
        <w:t xml:space="preserve">While not as </w:t>
      </w:r>
      <w:r w:rsidR="008061C1">
        <w:t>sensitive</w:t>
      </w:r>
      <w:r w:rsidR="001F6361">
        <w:t xml:space="preserve"> as the others mentioned</w:t>
      </w:r>
      <w:r w:rsidR="008061C1">
        <w:t xml:space="preserve">, the grades are meant to be accessed by only the student and the authorized university faculty, therefore, an attacker is not authorized and could leak them. </w:t>
      </w:r>
    </w:p>
    <w:p w14:paraId="4151114D" w14:textId="77777777" w:rsidR="0014790E" w:rsidRDefault="0014790E" w:rsidP="00597799"/>
    <w:p w14:paraId="5E1196F4" w14:textId="77777777" w:rsidR="00CA4A05" w:rsidRDefault="00CA4A05" w:rsidP="00597799"/>
    <w:p w14:paraId="63D902A1" w14:textId="77777777" w:rsidR="003B6086" w:rsidRDefault="003B6086" w:rsidP="00C675BC">
      <w:pPr>
        <w:pStyle w:val="MarkText"/>
      </w:pPr>
      <w:r>
        <w:br w:type="page"/>
      </w:r>
    </w:p>
    <w:p w14:paraId="1746BB39" w14:textId="4D6AF343" w:rsidR="003B6086" w:rsidRDefault="00C83A07" w:rsidP="003B6086">
      <w:pPr>
        <w:pStyle w:val="QuestionHeading"/>
      </w:pPr>
      <w:r>
        <w:lastRenderedPageBreak/>
        <w:t>Vulnerability analysis using Nessus</w:t>
      </w:r>
    </w:p>
    <w:p w14:paraId="02851E06" w14:textId="77777777" w:rsidR="004607E1" w:rsidRDefault="004607E1" w:rsidP="000A63CE">
      <w:pPr>
        <w:pStyle w:val="AnsHeading"/>
      </w:pPr>
    </w:p>
    <w:p w14:paraId="5A187186" w14:textId="77A91B97" w:rsidR="007020CD" w:rsidRDefault="007020CD" w:rsidP="007020CD">
      <w:pPr>
        <w:pStyle w:val="AnsHeading"/>
      </w:pPr>
      <w:r>
        <w:t>Part (</w:t>
      </w:r>
      <w:r w:rsidR="00D45883">
        <w:t>a</w:t>
      </w:r>
      <w:r>
        <w:t>)</w:t>
      </w:r>
    </w:p>
    <w:p w14:paraId="49EDC4D5" w14:textId="7C30AFD6" w:rsidR="007020CD" w:rsidRPr="007020CD" w:rsidRDefault="00FA465C" w:rsidP="00D45883">
      <w:pPr>
        <w:pStyle w:val="AnsText"/>
        <w:jc w:val="center"/>
      </w:pPr>
      <w:r>
        <w:rPr>
          <w:noProof/>
        </w:rPr>
        <w:drawing>
          <wp:inline distT="0" distB="0" distL="0" distR="0" wp14:anchorId="72D6AB89" wp14:editId="503FDA79">
            <wp:extent cx="5412921" cy="2939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237" cy="2947520"/>
                    </a:xfrm>
                    <a:prstGeom prst="rect">
                      <a:avLst/>
                    </a:prstGeom>
                  </pic:spPr>
                </pic:pic>
              </a:graphicData>
            </a:graphic>
          </wp:inline>
        </w:drawing>
      </w:r>
    </w:p>
    <w:p w14:paraId="7330D628" w14:textId="5ABA1D2B" w:rsidR="007020CD" w:rsidRDefault="007020CD" w:rsidP="007020CD">
      <w:pPr>
        <w:pStyle w:val="AnsHeading"/>
      </w:pPr>
      <w:r>
        <w:t>Part (</w:t>
      </w:r>
      <w:r w:rsidR="00FA465C">
        <w:t>b</w:t>
      </w:r>
      <w:r>
        <w:t>)</w:t>
      </w:r>
    </w:p>
    <w:p w14:paraId="77D5A499" w14:textId="3159E4B5" w:rsidR="007020CD" w:rsidRDefault="00D45883" w:rsidP="00D45883">
      <w:pPr>
        <w:pStyle w:val="AnsHeading"/>
        <w:jc w:val="center"/>
      </w:pPr>
      <w:r>
        <w:rPr>
          <w:noProof/>
        </w:rPr>
        <w:drawing>
          <wp:inline distT="0" distB="0" distL="0" distR="0" wp14:anchorId="60A7C413" wp14:editId="7676FFDB">
            <wp:extent cx="5453743" cy="297158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761" cy="2989574"/>
                    </a:xfrm>
                    <a:prstGeom prst="rect">
                      <a:avLst/>
                    </a:prstGeom>
                  </pic:spPr>
                </pic:pic>
              </a:graphicData>
            </a:graphic>
          </wp:inline>
        </w:drawing>
      </w:r>
    </w:p>
    <w:p w14:paraId="0F89404B" w14:textId="3BE5BECD" w:rsidR="00371733" w:rsidRDefault="006A5E14" w:rsidP="000A63CE">
      <w:pPr>
        <w:pStyle w:val="AnsHeading"/>
      </w:pPr>
      <w:r>
        <w:t xml:space="preserve">Part </w:t>
      </w:r>
      <w:r w:rsidR="00371733">
        <w:t>(</w:t>
      </w:r>
      <w:r w:rsidR="00C83A07">
        <w:t>c</w:t>
      </w:r>
      <w:r w:rsidR="00371733">
        <w:t>)</w:t>
      </w:r>
    </w:p>
    <w:p w14:paraId="09E8B93A" w14:textId="478E3EE4" w:rsidR="00371733" w:rsidRDefault="004D7C68" w:rsidP="00F65A8F">
      <w:r>
        <w:t xml:space="preserve">There were 11 critical </w:t>
      </w:r>
      <w:r w:rsidR="00F65071">
        <w:t>vulnerabilities in ms2:</w:t>
      </w:r>
    </w:p>
    <w:p w14:paraId="6EC24E3F" w14:textId="77777777" w:rsidR="002A65AD" w:rsidRPr="00C857FA" w:rsidRDefault="002A65AD" w:rsidP="002A65AD">
      <w:pPr>
        <w:pStyle w:val="NormalWeb"/>
        <w:numPr>
          <w:ilvl w:val="0"/>
          <w:numId w:val="15"/>
        </w:numPr>
        <w:rPr>
          <w:color w:val="000000" w:themeColor="text1"/>
        </w:rPr>
      </w:pPr>
      <w:r w:rsidRPr="00C857FA">
        <w:rPr>
          <w:color w:val="000000" w:themeColor="text1"/>
        </w:rPr>
        <w:t>Apache Tomcat A JP Connector Request Injection (</w:t>
      </w:r>
      <w:proofErr w:type="spellStart"/>
      <w:r w:rsidRPr="00C857FA">
        <w:rPr>
          <w:color w:val="000000" w:themeColor="text1"/>
        </w:rPr>
        <w:t>Ghostcat</w:t>
      </w:r>
      <w:proofErr w:type="spellEnd"/>
      <w:r w:rsidRPr="00C857FA">
        <w:rPr>
          <w:color w:val="000000" w:themeColor="text1"/>
        </w:rPr>
        <w:t>)</w:t>
      </w:r>
    </w:p>
    <w:p w14:paraId="117F7058" w14:textId="77777777" w:rsidR="00781FBF" w:rsidRPr="00C857FA" w:rsidRDefault="002A65AD" w:rsidP="002A65AD">
      <w:pPr>
        <w:pStyle w:val="NormalWeb"/>
        <w:numPr>
          <w:ilvl w:val="0"/>
          <w:numId w:val="15"/>
        </w:numPr>
        <w:rPr>
          <w:color w:val="000000" w:themeColor="text1"/>
        </w:rPr>
      </w:pPr>
      <w:r w:rsidRPr="00C857FA">
        <w:rPr>
          <w:color w:val="000000" w:themeColor="text1"/>
        </w:rPr>
        <w:t>Bind Shell Backdoor Detection</w:t>
      </w:r>
    </w:p>
    <w:p w14:paraId="5769CF30" w14:textId="77777777" w:rsidR="00781FBF" w:rsidRPr="00C857FA" w:rsidRDefault="002A65AD" w:rsidP="002A65AD">
      <w:pPr>
        <w:pStyle w:val="NormalWeb"/>
        <w:numPr>
          <w:ilvl w:val="0"/>
          <w:numId w:val="15"/>
        </w:numPr>
        <w:rPr>
          <w:color w:val="000000" w:themeColor="text1"/>
        </w:rPr>
      </w:pPr>
      <w:r w:rsidRPr="00C857FA">
        <w:rPr>
          <w:color w:val="000000" w:themeColor="text1"/>
        </w:rPr>
        <w:t>SSL Version 2 and 3 Protocol Detection</w:t>
      </w:r>
    </w:p>
    <w:p w14:paraId="68DBDC9B" w14:textId="2CBFDC0E" w:rsidR="002A65AD" w:rsidRPr="00C857FA" w:rsidRDefault="002A65AD" w:rsidP="002A65AD">
      <w:pPr>
        <w:pStyle w:val="NormalWeb"/>
        <w:numPr>
          <w:ilvl w:val="0"/>
          <w:numId w:val="15"/>
        </w:numPr>
        <w:rPr>
          <w:color w:val="000000" w:themeColor="text1"/>
        </w:rPr>
      </w:pPr>
      <w:r w:rsidRPr="00C857FA">
        <w:rPr>
          <w:color w:val="000000" w:themeColor="text1"/>
        </w:rPr>
        <w:t xml:space="preserve">Apache Tomcat Web Server </w:t>
      </w:r>
      <w:proofErr w:type="spellStart"/>
      <w:r w:rsidRPr="00C857FA">
        <w:rPr>
          <w:color w:val="000000" w:themeColor="text1"/>
        </w:rPr>
        <w:t>SEoL</w:t>
      </w:r>
      <w:proofErr w:type="spellEnd"/>
      <w:r w:rsidRPr="00C857FA">
        <w:rPr>
          <w:color w:val="000000" w:themeColor="text1"/>
        </w:rPr>
        <w:t xml:space="preserve"> (&lt;= 5.5.x) </w:t>
      </w:r>
    </w:p>
    <w:p w14:paraId="55AB14C0" w14:textId="77777777" w:rsidR="002A65AD" w:rsidRPr="00C857FA" w:rsidRDefault="002A65AD" w:rsidP="002A65AD">
      <w:pPr>
        <w:pStyle w:val="NormalWeb"/>
        <w:numPr>
          <w:ilvl w:val="0"/>
          <w:numId w:val="15"/>
        </w:numPr>
        <w:rPr>
          <w:color w:val="000000" w:themeColor="text1"/>
        </w:rPr>
      </w:pPr>
      <w:r w:rsidRPr="00C857FA">
        <w:rPr>
          <w:color w:val="000000" w:themeColor="text1"/>
        </w:rPr>
        <w:t xml:space="preserve">Unix Operating System Unsupported Version Detection </w:t>
      </w:r>
    </w:p>
    <w:p w14:paraId="1F47FFEA" w14:textId="77777777" w:rsidR="002A65AD" w:rsidRPr="00C857FA" w:rsidRDefault="002A65AD" w:rsidP="002A65AD">
      <w:pPr>
        <w:pStyle w:val="NormalWeb"/>
        <w:numPr>
          <w:ilvl w:val="0"/>
          <w:numId w:val="15"/>
        </w:numPr>
        <w:rPr>
          <w:color w:val="000000" w:themeColor="text1"/>
        </w:rPr>
      </w:pPr>
      <w:r w:rsidRPr="00C857FA">
        <w:rPr>
          <w:color w:val="000000" w:themeColor="text1"/>
        </w:rPr>
        <w:t xml:space="preserve">Debian OpenSSH/OpenSSL Package Random Number Generator Weakness </w:t>
      </w:r>
    </w:p>
    <w:p w14:paraId="283178A5" w14:textId="77777777" w:rsidR="002A65AD" w:rsidRPr="00C857FA" w:rsidRDefault="002A65AD" w:rsidP="002A65AD">
      <w:pPr>
        <w:pStyle w:val="NormalWeb"/>
        <w:numPr>
          <w:ilvl w:val="0"/>
          <w:numId w:val="15"/>
        </w:numPr>
        <w:rPr>
          <w:color w:val="000000" w:themeColor="text1"/>
        </w:rPr>
      </w:pPr>
      <w:r w:rsidRPr="00C857FA">
        <w:rPr>
          <w:color w:val="000000" w:themeColor="text1"/>
        </w:rPr>
        <w:lastRenderedPageBreak/>
        <w:t xml:space="preserve">Debian OpenSSH/OpenSSL Package Random Number Generator Weakness (SSL check) </w:t>
      </w:r>
    </w:p>
    <w:p w14:paraId="6624F3A5" w14:textId="77777777" w:rsidR="00781FBF" w:rsidRPr="00C857FA" w:rsidRDefault="002A65AD" w:rsidP="002A65AD">
      <w:pPr>
        <w:pStyle w:val="NormalWeb"/>
        <w:numPr>
          <w:ilvl w:val="0"/>
          <w:numId w:val="15"/>
        </w:numPr>
        <w:rPr>
          <w:color w:val="000000" w:themeColor="text1"/>
        </w:rPr>
      </w:pPr>
      <w:r w:rsidRPr="00C857FA">
        <w:rPr>
          <w:color w:val="000000" w:themeColor="text1"/>
        </w:rPr>
        <w:t>NFS Exported Share Information Disclosure</w:t>
      </w:r>
    </w:p>
    <w:p w14:paraId="7065BCF4" w14:textId="77777777" w:rsidR="00781FBF" w:rsidRPr="00C857FA" w:rsidRDefault="002A65AD" w:rsidP="002A65AD">
      <w:pPr>
        <w:pStyle w:val="NormalWeb"/>
        <w:numPr>
          <w:ilvl w:val="0"/>
          <w:numId w:val="15"/>
        </w:numPr>
        <w:rPr>
          <w:color w:val="000000" w:themeColor="text1"/>
        </w:rPr>
      </w:pPr>
      <w:proofErr w:type="spellStart"/>
      <w:r w:rsidRPr="00C857FA">
        <w:rPr>
          <w:color w:val="000000" w:themeColor="text1"/>
        </w:rPr>
        <w:t>UnrealIRCd</w:t>
      </w:r>
      <w:proofErr w:type="spellEnd"/>
      <w:r w:rsidRPr="00C857FA">
        <w:rPr>
          <w:color w:val="000000" w:themeColor="text1"/>
        </w:rPr>
        <w:t xml:space="preserve"> Backdoor Detection</w:t>
      </w:r>
    </w:p>
    <w:p w14:paraId="59D3EA4D" w14:textId="77777777" w:rsidR="00781FBF" w:rsidRPr="00C857FA" w:rsidRDefault="002A65AD" w:rsidP="002A65AD">
      <w:pPr>
        <w:pStyle w:val="NormalWeb"/>
        <w:numPr>
          <w:ilvl w:val="0"/>
          <w:numId w:val="15"/>
        </w:numPr>
        <w:rPr>
          <w:color w:val="000000" w:themeColor="text1"/>
        </w:rPr>
      </w:pPr>
      <w:r w:rsidRPr="00C857FA">
        <w:rPr>
          <w:color w:val="000000" w:themeColor="text1"/>
        </w:rPr>
        <w:t>VNC Server 'password' Password</w:t>
      </w:r>
    </w:p>
    <w:p w14:paraId="67DD8F99" w14:textId="29F18F13" w:rsidR="00F65071" w:rsidRPr="00C857FA" w:rsidRDefault="002A65AD" w:rsidP="00781FBF">
      <w:pPr>
        <w:pStyle w:val="NormalWeb"/>
        <w:numPr>
          <w:ilvl w:val="0"/>
          <w:numId w:val="15"/>
        </w:numPr>
        <w:rPr>
          <w:color w:val="000000" w:themeColor="text1"/>
        </w:rPr>
      </w:pPr>
      <w:proofErr w:type="spellStart"/>
      <w:r w:rsidRPr="00C857FA">
        <w:rPr>
          <w:color w:val="000000" w:themeColor="text1"/>
        </w:rPr>
        <w:t>rexecd</w:t>
      </w:r>
      <w:proofErr w:type="spellEnd"/>
      <w:r w:rsidRPr="00C857FA">
        <w:rPr>
          <w:color w:val="000000" w:themeColor="text1"/>
        </w:rPr>
        <w:t xml:space="preserve"> Service Detection </w:t>
      </w:r>
    </w:p>
    <w:p w14:paraId="4016A22A" w14:textId="233F7CFA" w:rsidR="00371733" w:rsidRDefault="006A5E14" w:rsidP="000A63CE">
      <w:pPr>
        <w:pStyle w:val="AnsHeading"/>
      </w:pPr>
      <w:r>
        <w:t xml:space="preserve">Part </w:t>
      </w:r>
      <w:r w:rsidR="00371733">
        <w:t>(</w:t>
      </w:r>
      <w:r w:rsidR="00C83A07">
        <w:t>d</w:t>
      </w:r>
      <w:r w:rsidR="00371733">
        <w:t>)</w:t>
      </w:r>
    </w:p>
    <w:p w14:paraId="3F57F2A9" w14:textId="68FD8C4C" w:rsidR="000A63CE" w:rsidRDefault="00E37AAA" w:rsidP="000A63CE">
      <w:r>
        <w:t xml:space="preserve">The first two screenshots </w:t>
      </w:r>
      <w:r w:rsidR="00EA0637">
        <w:t>include vulnerabilities</w:t>
      </w:r>
      <w:r w:rsidR="00996628">
        <w:t xml:space="preserve"> from my personal laptop, </w:t>
      </w:r>
      <w:r w:rsidR="00C857FA">
        <w:t xml:space="preserve">while the third screenshot </w:t>
      </w:r>
      <w:r w:rsidR="00EA0637">
        <w:t>include my router vulnerability.</w:t>
      </w:r>
    </w:p>
    <w:p w14:paraId="63BD8B5A" w14:textId="77777777" w:rsidR="002D00FE" w:rsidRDefault="002D00FE" w:rsidP="000A63CE"/>
    <w:p w14:paraId="0F451F8E" w14:textId="0C3D53E8" w:rsidR="00FA7094" w:rsidRDefault="00FA7094" w:rsidP="000A63CE"/>
    <w:p w14:paraId="3326D6C1" w14:textId="45FCD35B" w:rsidR="00AB2ABF" w:rsidRDefault="002D00FE" w:rsidP="000A63CE">
      <w:r>
        <w:rPr>
          <w:noProof/>
        </w:rPr>
        <w:drawing>
          <wp:inline distT="0" distB="0" distL="0" distR="0" wp14:anchorId="72EC5647" wp14:editId="3F0DB5AD">
            <wp:extent cx="5731510" cy="304482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6F5A4CA" w14:textId="27C09C0B" w:rsidR="00AB2ABF" w:rsidRDefault="00EA0637" w:rsidP="000A63CE">
      <w:r>
        <w:rPr>
          <w:noProof/>
        </w:rPr>
        <w:drawing>
          <wp:inline distT="0" distB="0" distL="0" distR="0" wp14:anchorId="232F0F4A" wp14:editId="6CD9AAD2">
            <wp:extent cx="5731510" cy="287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6E578B5D" w14:textId="39E1423A" w:rsidR="00066817" w:rsidRDefault="00066817" w:rsidP="000A63CE">
      <w:r>
        <w:lastRenderedPageBreak/>
        <w:t>The following screenshots are from documentation from those scans</w:t>
      </w:r>
      <w:r w:rsidR="00E36F46">
        <w:t>.</w:t>
      </w:r>
    </w:p>
    <w:p w14:paraId="5E186FDB" w14:textId="107C3ADD" w:rsidR="00E37AAA" w:rsidRDefault="00681BF5" w:rsidP="00646D7C">
      <w:r>
        <w:rPr>
          <w:noProof/>
        </w:rPr>
        <w:drawing>
          <wp:inline distT="0" distB="0" distL="0" distR="0" wp14:anchorId="08EAE8DC" wp14:editId="7CF5A2E4">
            <wp:extent cx="5731510" cy="5484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484495"/>
                    </a:xfrm>
                    <a:prstGeom prst="rect">
                      <a:avLst/>
                    </a:prstGeom>
                  </pic:spPr>
                </pic:pic>
              </a:graphicData>
            </a:graphic>
          </wp:inline>
        </w:drawing>
      </w:r>
    </w:p>
    <w:p w14:paraId="649EAD0A" w14:textId="4C317591" w:rsidR="00DD5FD5" w:rsidRDefault="00800203" w:rsidP="00646D7C">
      <w:r>
        <w:rPr>
          <w:noProof/>
        </w:rPr>
        <w:lastRenderedPageBreak/>
        <w:drawing>
          <wp:inline distT="0" distB="0" distL="0" distR="0" wp14:anchorId="20781F7C" wp14:editId="3715DF8A">
            <wp:extent cx="5731510" cy="3448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62B46B84" w14:textId="7E5F0E5D" w:rsidR="00DD5FD5" w:rsidRDefault="00DD5FD5" w:rsidP="00DD5FD5">
      <w:pPr>
        <w:pStyle w:val="AnsHeading"/>
      </w:pPr>
      <w:r>
        <w:t>Part (</w:t>
      </w:r>
      <w:r w:rsidR="00C83A07">
        <w:t>e</w:t>
      </w:r>
      <w:r>
        <w:t>)</w:t>
      </w:r>
    </w:p>
    <w:p w14:paraId="3E8D88F6" w14:textId="3111EA79" w:rsidR="00DD5FD5" w:rsidRDefault="00FB4227" w:rsidP="00DD5FD5">
      <w:r>
        <w:t>The most critical vulnerabilities arise from my laptop</w:t>
      </w:r>
      <w:r w:rsidR="00D15785">
        <w:t xml:space="preserve">. One came from Zoom, the video conferencing app, stating that I have an outdated version, </w:t>
      </w:r>
      <w:r w:rsidR="00E305E7">
        <w:t>where I am more susceptible to URL parsing via malicious links sent.</w:t>
      </w:r>
    </w:p>
    <w:p w14:paraId="65D1C928" w14:textId="3AA70E2D" w:rsidR="00E305E7" w:rsidRDefault="00E305E7" w:rsidP="00DD5FD5">
      <w:r>
        <w:t>Another was from Apache</w:t>
      </w:r>
      <w:r w:rsidR="004165F4">
        <w:t xml:space="preserve"> which had multiple vulnerabilities, </w:t>
      </w:r>
      <w:r w:rsidR="0000055C">
        <w:t xml:space="preserve">stating </w:t>
      </w:r>
      <w:r w:rsidR="00C25C32">
        <w:t xml:space="preserve">the outdated version may lead to threats of memory reading, and inconsistent HTTP requests, meaning an attacker may be able to </w:t>
      </w:r>
      <w:r w:rsidR="00511139">
        <w:t>smuggle requests through my device.</w:t>
      </w:r>
    </w:p>
    <w:p w14:paraId="2FD786E0" w14:textId="3A7637B2" w:rsidR="00511139" w:rsidRDefault="006F33F1" w:rsidP="00DD5FD5">
      <w:r>
        <w:t xml:space="preserve">A third “high” threat was from Mozilla, claiming I have an outdated version of Firefox which </w:t>
      </w:r>
      <w:r w:rsidR="00FE01C0">
        <w:t>can lead an attacker to trick Mozilla Maintenance Serv</w:t>
      </w:r>
      <w:r w:rsidR="00333EFD">
        <w:t>ice</w:t>
      </w:r>
      <w:r w:rsidR="00A547FF">
        <w:t xml:space="preserve"> into applying an unsigned update file not authorized by me. There are also other vulnerabilities regarding full screen notification </w:t>
      </w:r>
      <w:r w:rsidR="00046C92">
        <w:t>obscurement, which are more a bug than a vulnerability.</w:t>
      </w:r>
    </w:p>
    <w:p w14:paraId="747E7C91" w14:textId="337DB3C6" w:rsidR="009A146E" w:rsidRDefault="009A146E" w:rsidP="00DD5FD5"/>
    <w:p w14:paraId="78667863" w14:textId="77777777" w:rsidR="009A146E" w:rsidRDefault="009A146E" w:rsidP="00DD5FD5"/>
    <w:p w14:paraId="4DE4EF12" w14:textId="77777777" w:rsidR="00DD5FD5" w:rsidRDefault="00DD5FD5" w:rsidP="00646D7C"/>
    <w:p w14:paraId="583FA2A7" w14:textId="77777777" w:rsidR="00646D7C" w:rsidRDefault="00646D7C" w:rsidP="00646D7C"/>
    <w:p w14:paraId="1C4FBD6F" w14:textId="77777777" w:rsidR="00B9375C" w:rsidRDefault="00B9375C" w:rsidP="00646D7C"/>
    <w:p w14:paraId="3A22F9DB" w14:textId="77777777" w:rsidR="00B9375C" w:rsidRDefault="00B9375C" w:rsidP="00646D7C"/>
    <w:p w14:paraId="6AD818AD" w14:textId="77777777" w:rsidR="0012219D" w:rsidRDefault="0012219D" w:rsidP="0012219D"/>
    <w:p w14:paraId="7F37A80B" w14:textId="77777777" w:rsidR="00493FD0" w:rsidRDefault="00493FD0" w:rsidP="00493FD0"/>
    <w:p w14:paraId="7F9E7CE7" w14:textId="40F89863" w:rsidR="009A146E" w:rsidRDefault="00893A06" w:rsidP="00B77155">
      <w:r>
        <w:br w:type="page"/>
      </w:r>
    </w:p>
    <w:p w14:paraId="0279C236" w14:textId="57B8F62E" w:rsidR="009A146E" w:rsidRDefault="009A146E" w:rsidP="009A146E">
      <w:pPr>
        <w:pStyle w:val="QuestionHeading"/>
      </w:pPr>
      <w:r>
        <w:lastRenderedPageBreak/>
        <w:t>Cryptography</w:t>
      </w:r>
    </w:p>
    <w:p w14:paraId="141C3A28" w14:textId="77777777" w:rsidR="009A146E" w:rsidRDefault="009A146E" w:rsidP="009A146E">
      <w:pPr>
        <w:pStyle w:val="AnsHeading"/>
      </w:pPr>
      <w:r>
        <w:t>Part (a)</w:t>
      </w:r>
    </w:p>
    <w:p w14:paraId="19EFCE47" w14:textId="2BA7E4C1" w:rsidR="009A146E" w:rsidRDefault="002B5D14" w:rsidP="009A146E">
      <w:r>
        <w:t>Unable to decrypt</w:t>
      </w:r>
      <w:r w:rsidR="00FB5A0F">
        <w:t>.</w:t>
      </w:r>
    </w:p>
    <w:p w14:paraId="1FC937B0" w14:textId="77777777" w:rsidR="009A146E" w:rsidRDefault="009A146E" w:rsidP="009A146E"/>
    <w:p w14:paraId="056A0FC4" w14:textId="77777777" w:rsidR="009A146E" w:rsidRDefault="009A146E" w:rsidP="009A146E"/>
    <w:p w14:paraId="50EB87DA" w14:textId="77777777" w:rsidR="009A146E" w:rsidRDefault="009A146E" w:rsidP="009A146E">
      <w:pPr>
        <w:pStyle w:val="AnsHeading"/>
      </w:pPr>
      <w:r>
        <w:t>Part (b)</w:t>
      </w:r>
    </w:p>
    <w:p w14:paraId="3765F689" w14:textId="5FBD8DEC" w:rsidR="6EA301DC" w:rsidRDefault="6EA301DC" w:rsidP="609F5463">
      <w:r>
        <w:t xml:space="preserve">The decryption of ciphered key and </w:t>
      </w:r>
      <w:r w:rsidR="593D3B35">
        <w:t>IV</w:t>
      </w:r>
      <w:r>
        <w:t xml:space="preserve"> files </w:t>
      </w:r>
      <w:proofErr w:type="gramStart"/>
      <w:r>
        <w:t>in order to</w:t>
      </w:r>
      <w:proofErr w:type="gramEnd"/>
      <w:r>
        <w:t xml:space="preserve"> decrypt the final message file was diff</w:t>
      </w:r>
      <w:r w:rsidR="1A985604">
        <w:t xml:space="preserve">icult to plan out, despite the encryption process going smoothly. I also had to redo most of my encryptions as I accidentally created a 32 bit IV instead of </w:t>
      </w:r>
      <w:r w:rsidR="2D129D20">
        <w:t>16</w:t>
      </w:r>
      <w:r w:rsidR="2036150C">
        <w:t xml:space="preserve">, along with encrypting the message file with –aes-128-cbc instead of –aes-256-cbc. The </w:t>
      </w:r>
      <w:r w:rsidR="002B5D14">
        <w:t>main issue I faced was the inability to be able to decrypt my partners files. The other parts went smoothly as can be seen in the files submitted and the screenshots. However, I was unable to decrypt them</w:t>
      </w:r>
    </w:p>
    <w:p w14:paraId="613DF752" w14:textId="77777777" w:rsidR="009A146E" w:rsidRDefault="009A146E" w:rsidP="009A146E"/>
    <w:p w14:paraId="2145DE08" w14:textId="77777777" w:rsidR="009A146E" w:rsidRDefault="009A146E" w:rsidP="009A146E"/>
    <w:p w14:paraId="10639933" w14:textId="77777777" w:rsidR="009A146E" w:rsidRDefault="009A146E" w:rsidP="009A146E">
      <w:pPr>
        <w:pStyle w:val="AnsHeading"/>
      </w:pPr>
      <w:r>
        <w:t>Part (c)</w:t>
      </w:r>
    </w:p>
    <w:p w14:paraId="0E6E444D" w14:textId="11B508AA" w:rsidR="773492FF" w:rsidRDefault="773492FF" w:rsidP="609F5463">
      <w:r>
        <w:t xml:space="preserve">My private key, while </w:t>
      </w:r>
      <w:r w:rsidR="158CB5F7">
        <w:t xml:space="preserve">encoded, was first created as a text file, which still exists on my device. None of the steps asked to delete it, once encoded, therefore, anyone with access to my private key can </w:t>
      </w:r>
      <w:r w:rsidR="74DF288F">
        <w:t>hack into any data that heads my way, as my public key will be known anyway.</w:t>
      </w:r>
    </w:p>
    <w:p w14:paraId="02C8DB20" w14:textId="77777777" w:rsidR="009A146E" w:rsidRDefault="009A146E" w:rsidP="009A146E"/>
    <w:p w14:paraId="48037F75" w14:textId="56C0BC39" w:rsidR="009A146E" w:rsidRDefault="009A146E" w:rsidP="00B77155"/>
    <w:p w14:paraId="3B01B5CB" w14:textId="4BA7F37A" w:rsidR="001204C1" w:rsidRDefault="001204C1" w:rsidP="00B77155"/>
    <w:p w14:paraId="05347B25" w14:textId="4964FC87" w:rsidR="001204C1" w:rsidRDefault="001204C1" w:rsidP="00B77155"/>
    <w:p w14:paraId="4238A8D3" w14:textId="12B18211" w:rsidR="001204C1" w:rsidRDefault="001204C1" w:rsidP="00B77155"/>
    <w:p w14:paraId="3ED790BB" w14:textId="6ED82581" w:rsidR="001204C1" w:rsidRDefault="001204C1" w:rsidP="00B77155"/>
    <w:p w14:paraId="7523C251" w14:textId="77E29263" w:rsidR="001204C1" w:rsidRDefault="001204C1" w:rsidP="00B77155"/>
    <w:p w14:paraId="4A16CEA2" w14:textId="680201A1" w:rsidR="001204C1" w:rsidRDefault="001204C1" w:rsidP="00B77155"/>
    <w:p w14:paraId="30056318" w14:textId="59B74EE2" w:rsidR="001204C1" w:rsidRDefault="001204C1" w:rsidP="00B77155"/>
    <w:p w14:paraId="685A12A9" w14:textId="628AC013" w:rsidR="001204C1" w:rsidRDefault="001204C1" w:rsidP="00B77155"/>
    <w:p w14:paraId="7FF77B34" w14:textId="543E8615" w:rsidR="001204C1" w:rsidRDefault="001204C1" w:rsidP="00B77155"/>
    <w:p w14:paraId="7DAAA7C5" w14:textId="16F33019" w:rsidR="001204C1" w:rsidRDefault="001204C1" w:rsidP="00B77155"/>
    <w:p w14:paraId="0A88E88E" w14:textId="414E4F46" w:rsidR="001204C1" w:rsidRDefault="001204C1" w:rsidP="00B77155"/>
    <w:p w14:paraId="74441967" w14:textId="738F709D" w:rsidR="001204C1" w:rsidRDefault="001204C1" w:rsidP="00B77155"/>
    <w:p w14:paraId="47D6E84D" w14:textId="77777777" w:rsidR="001204C1" w:rsidRDefault="001204C1" w:rsidP="00B77155"/>
    <w:p w14:paraId="6E1628A7" w14:textId="2B6A66BF" w:rsidR="0041159E" w:rsidRDefault="00D519CE" w:rsidP="00893A06">
      <w:pPr>
        <w:pStyle w:val="QuestionHeading"/>
      </w:pPr>
      <w:r>
        <w:lastRenderedPageBreak/>
        <w:t>R</w:t>
      </w:r>
      <w:r w:rsidR="00F937FF">
        <w:t>ansom</w:t>
      </w:r>
      <w:r w:rsidR="00F92414">
        <w:t>ware</w:t>
      </w:r>
      <w:r w:rsidR="00893A06">
        <w:t xml:space="preserve"> Research</w:t>
      </w:r>
    </w:p>
    <w:p w14:paraId="355D1BA0" w14:textId="2BE2BBC5" w:rsidR="00DD5FD5" w:rsidRDefault="00DD5FD5" w:rsidP="007172E3"/>
    <w:p w14:paraId="20E58682" w14:textId="77777777" w:rsidR="004607E1" w:rsidRDefault="004607E1" w:rsidP="004607E1">
      <w:pPr>
        <w:pStyle w:val="AnsHeading"/>
      </w:pPr>
      <w:r>
        <w:t>Part (a)</w:t>
      </w:r>
    </w:p>
    <w:p w14:paraId="2065F030" w14:textId="196CBBCB" w:rsidR="004607E1" w:rsidRDefault="00214211" w:rsidP="0046631D">
      <w:pPr>
        <w:spacing w:line="240" w:lineRule="auto"/>
      </w:pPr>
      <w:r>
        <w:t>Ransomware is a</w:t>
      </w:r>
      <w:r w:rsidR="00DF255E">
        <w:t>n</w:t>
      </w:r>
      <w:r>
        <w:t xml:space="preserve"> attack </w:t>
      </w:r>
      <w:r w:rsidR="007A4EF9">
        <w:t xml:space="preserve">on a computer, where an attacker uses a software (malware) </w:t>
      </w:r>
      <w:r w:rsidR="00C37996">
        <w:t>to encrypt the files of the computer. Encryption is a process that turns data into code</w:t>
      </w:r>
      <w:r w:rsidR="00C92247">
        <w:t xml:space="preserve"> that can not be accessed by anyone except the person who has a decryption key</w:t>
      </w:r>
      <w:r w:rsidR="00EC0E8F">
        <w:t xml:space="preserve"> to that code</w:t>
      </w:r>
      <w:r w:rsidR="00C92247">
        <w:t>. Encryption is usually a good security method and is used widely</w:t>
      </w:r>
      <w:r w:rsidR="00EC0E8F">
        <w:t>. F</w:t>
      </w:r>
      <w:r w:rsidR="00C92247">
        <w:t>or example, when you send a text-message to some</w:t>
      </w:r>
      <w:r w:rsidR="00EC0E8F">
        <w:t>one</w:t>
      </w:r>
      <w:r w:rsidR="00C92247">
        <w:t xml:space="preserve">, that message is encrypted and can only be decrypted by the person you sent it to, keeping your message safe from attackers. However, hackers/attackers can use this for harmful means such as ransomware, where the malware encrypts </w:t>
      </w:r>
      <w:r w:rsidR="00EC0E8F">
        <w:t>all</w:t>
      </w:r>
      <w:r w:rsidR="00C92247">
        <w:t xml:space="preserve"> the personal files of the </w:t>
      </w:r>
      <w:r w:rsidR="00775229">
        <w:t xml:space="preserve">computer and makes it inaccessible by the owner of the computer. The attacker is the only one who has the key to decrypt the </w:t>
      </w:r>
      <w:r w:rsidR="00F07298">
        <w:t>data, and they can use that</w:t>
      </w:r>
      <w:r w:rsidR="007077C7">
        <w:t xml:space="preserve"> as leverage</w:t>
      </w:r>
      <w:r w:rsidR="00F07298">
        <w:t xml:space="preserve"> to get ransom (money) from the </w:t>
      </w:r>
      <w:r w:rsidR="007077C7">
        <w:t>owner of the computer</w:t>
      </w:r>
      <w:r w:rsidR="00F07298">
        <w:t>, hence the word ransomware.</w:t>
      </w:r>
      <w:r w:rsidR="007077C7">
        <w:t xml:space="preserve"> </w:t>
      </w:r>
      <w:r w:rsidR="004A2437">
        <w:t xml:space="preserve">They may also threaten to delete or leak the data if their demands are not met within a certain time. </w:t>
      </w:r>
      <w:r w:rsidR="008F6667">
        <w:t>The malware can be installed to a computer or network</w:t>
      </w:r>
      <w:r w:rsidR="003D648F">
        <w:t xml:space="preserve"> in </w:t>
      </w:r>
      <w:r w:rsidR="00EF0553">
        <w:t>many ways.</w:t>
      </w:r>
    </w:p>
    <w:p w14:paraId="01BC1571" w14:textId="761BC002" w:rsidR="004607E1" w:rsidRDefault="00EF0553" w:rsidP="0046631D">
      <w:pPr>
        <w:spacing w:line="240" w:lineRule="auto"/>
      </w:pPr>
      <w:r>
        <w:t>A real-life example is WannaCry ransomware attack that took place in 2017 where</w:t>
      </w:r>
      <w:r w:rsidR="00617AAB">
        <w:t xml:space="preserve"> over 300,000 computers running Microsoft Windows OS in o</w:t>
      </w:r>
      <w:r w:rsidR="00EE1A00">
        <w:t xml:space="preserve">ver 150 countries were infected. The attack lasted for four </w:t>
      </w:r>
      <w:r w:rsidR="00C3767E">
        <w:t>days,</w:t>
      </w:r>
      <w:r w:rsidR="00EE1A00">
        <w:t xml:space="preserve"> and the attackers demanded $300-$600 US worth of Bitcoins</w:t>
      </w:r>
      <w:r w:rsidR="00C3767E">
        <w:t xml:space="preserve"> per ransom</w:t>
      </w:r>
      <w:r w:rsidR="00EE1A00">
        <w:t>.</w:t>
      </w:r>
    </w:p>
    <w:p w14:paraId="01F5026F" w14:textId="77777777" w:rsidR="00785121" w:rsidRDefault="00785121" w:rsidP="004607E1">
      <w:pPr>
        <w:pStyle w:val="AnsHeading"/>
      </w:pPr>
    </w:p>
    <w:p w14:paraId="278F45C7" w14:textId="3059D960" w:rsidR="004607E1" w:rsidRDefault="004607E1" w:rsidP="004607E1">
      <w:pPr>
        <w:pStyle w:val="AnsHeading"/>
      </w:pPr>
      <w:r>
        <w:t>Part (b)</w:t>
      </w:r>
    </w:p>
    <w:p w14:paraId="1B24BC98" w14:textId="21226448" w:rsidR="004607E1" w:rsidRDefault="003B4242" w:rsidP="004607E1">
      <w:r>
        <w:t xml:space="preserve">One of most common methods of </w:t>
      </w:r>
      <w:r w:rsidR="00E006E9">
        <w:t xml:space="preserve">ransomware infecting a computer with ransomware attacks is </w:t>
      </w:r>
      <w:r w:rsidR="006A2164">
        <w:t>by using phishing techniques</w:t>
      </w:r>
      <w:r w:rsidR="00502DDF">
        <w:t>, where an attacker deceives the user</w:t>
      </w:r>
      <w:r w:rsidR="009E1389">
        <w:t xml:space="preserve"> into clicking a link or downloading a file, which then installs the malware into the </w:t>
      </w:r>
      <w:r w:rsidR="00BB0596">
        <w:t>user’s</w:t>
      </w:r>
      <w:r w:rsidR="009E1389">
        <w:t xml:space="preserve"> device, encrypting their device and halting access to all their data.</w:t>
      </w:r>
      <w:r w:rsidR="00046ED3">
        <w:t xml:space="preserve"> Another way </w:t>
      </w:r>
      <w:r w:rsidR="00500383">
        <w:t xml:space="preserve">is by accessing </w:t>
      </w:r>
      <w:r w:rsidR="00BC677D">
        <w:t xml:space="preserve">a compromised website, which can directly install the malware to a device. Another method could be via </w:t>
      </w:r>
      <w:r w:rsidR="00010F61">
        <w:t xml:space="preserve">downloading a software, which could be compromised. Another way of having malware installed is through remote desktop access, where an attacker can get remote access of </w:t>
      </w:r>
      <w:r w:rsidR="00596CED">
        <w:t xml:space="preserve">a </w:t>
      </w:r>
      <w:r w:rsidR="004D3D00">
        <w:t>person’s</w:t>
      </w:r>
      <w:r w:rsidR="00596CED">
        <w:t xml:space="preserve"> device due to </w:t>
      </w:r>
      <w:r w:rsidR="00BB0596">
        <w:t xml:space="preserve">a weak or non-existent password. Lastly, a </w:t>
      </w:r>
      <w:r w:rsidR="004D3D00">
        <w:t xml:space="preserve">malware could also be sent through suspicious wireless networks such as free </w:t>
      </w:r>
      <w:r w:rsidR="00FA3A47">
        <w:t>Wi-Fi</w:t>
      </w:r>
      <w:r w:rsidR="004D3D00">
        <w:t>.</w:t>
      </w:r>
    </w:p>
    <w:p w14:paraId="2D03E87E" w14:textId="3E2F3A3D" w:rsidR="004D3D00" w:rsidRDefault="00FA3A47" w:rsidP="004607E1">
      <w:r>
        <w:t xml:space="preserve">Cryptographic techniques </w:t>
      </w:r>
      <w:r w:rsidR="00E21BDA">
        <w:t>include</w:t>
      </w:r>
      <w:r>
        <w:t xml:space="preserve"> symmetric encryption </w:t>
      </w:r>
      <w:r w:rsidR="00E21BDA">
        <w:t xml:space="preserve">algorithms, such as </w:t>
      </w:r>
      <w:r w:rsidR="00D9716F">
        <w:t xml:space="preserve">Advanced Encryption Standard (AES) to encrypt user data. </w:t>
      </w:r>
      <w:r w:rsidR="00C408D1">
        <w:t xml:space="preserve">Asymmetric encryption methods such as RSA can also be used to perform the same function. </w:t>
      </w:r>
    </w:p>
    <w:p w14:paraId="54E27FAF" w14:textId="2964F76A" w:rsidR="00775190" w:rsidRDefault="002E13EF" w:rsidP="004607E1">
      <w:r>
        <w:t xml:space="preserve">The main way of obtaining ransoms is through cryptocurrency such as Bitcoin and Ethereum, as these cannot be tracked back to the attacker. </w:t>
      </w:r>
      <w:r w:rsidR="005518F6">
        <w:t>Attackers also use anonymous networks such as Tor to hide their details such as location and addresses.</w:t>
      </w:r>
    </w:p>
    <w:p w14:paraId="4B731111" w14:textId="3D49C6A0" w:rsidR="00A644D0" w:rsidRDefault="00E93145" w:rsidP="004607E1">
      <w:r>
        <w:t>Ransomware uses strong encryption algorithms that can be difficult to break</w:t>
      </w:r>
      <w:r w:rsidR="006E60D5">
        <w:t xml:space="preserve">. </w:t>
      </w:r>
      <w:r w:rsidR="00B57624">
        <w:t>Attackers also use complex obfuscation techniques to hide t</w:t>
      </w:r>
      <w:r w:rsidR="009236BA">
        <w:t>he</w:t>
      </w:r>
      <w:r w:rsidR="00B57624">
        <w:t xml:space="preserve"> code.</w:t>
      </w:r>
      <w:r w:rsidR="009236BA">
        <w:t xml:space="preserve"> Furthermore, attackers constantly update their ransomware </w:t>
      </w:r>
      <w:r w:rsidR="00E40F44">
        <w:t>tools and techniques and improve encryption methods, making it harder to catch up.</w:t>
      </w:r>
      <w:r w:rsidR="00D42E25">
        <w:t xml:space="preserve"> Oftentimes, these attackers can also be state-sponsored which means they have a lot more tools on their hands as opposed to small time hackers who may be doing it </w:t>
      </w:r>
      <w:r w:rsidR="00EC0026">
        <w:t>through smaller networks.</w:t>
      </w:r>
    </w:p>
    <w:p w14:paraId="6B63E39D" w14:textId="77777777" w:rsidR="004607E1" w:rsidRDefault="004607E1" w:rsidP="004607E1">
      <w:pPr>
        <w:pStyle w:val="AnsHeading"/>
      </w:pPr>
      <w:r>
        <w:lastRenderedPageBreak/>
        <w:t>Part (c)</w:t>
      </w:r>
    </w:p>
    <w:p w14:paraId="721FFA6A" w14:textId="76F5F08F" w:rsidR="004607E1" w:rsidRDefault="00CD25CA" w:rsidP="004607E1">
      <w:r>
        <w:t xml:space="preserve">The following are the ways </w:t>
      </w:r>
      <w:r w:rsidR="006D11F5">
        <w:t>that can help prevent ransomware:</w:t>
      </w:r>
    </w:p>
    <w:p w14:paraId="1C600DD9" w14:textId="0BF95598" w:rsidR="006D11F5" w:rsidRDefault="006D11F5" w:rsidP="006D11F5">
      <w:pPr>
        <w:pStyle w:val="ListParagraph"/>
        <w:numPr>
          <w:ilvl w:val="0"/>
          <w:numId w:val="16"/>
        </w:numPr>
      </w:pPr>
      <w:r>
        <w:t xml:space="preserve">Have multiple backups of data, both in the cloud and </w:t>
      </w:r>
      <w:r w:rsidR="00CB049A">
        <w:t>hard drives, while routinely backing it up</w:t>
      </w:r>
    </w:p>
    <w:p w14:paraId="56C26EEB" w14:textId="7696308C" w:rsidR="00D14627" w:rsidRDefault="00D14627" w:rsidP="006D11F5">
      <w:pPr>
        <w:pStyle w:val="ListParagraph"/>
        <w:numPr>
          <w:ilvl w:val="0"/>
          <w:numId w:val="16"/>
        </w:numPr>
      </w:pPr>
      <w:r>
        <w:t>Keep software and OS updated with the latest security patches</w:t>
      </w:r>
      <w:r w:rsidR="00010351">
        <w:t>.</w:t>
      </w:r>
    </w:p>
    <w:p w14:paraId="4FD6A26D" w14:textId="39DD8F80" w:rsidR="004607E1" w:rsidRDefault="00CB049A" w:rsidP="004607E1">
      <w:pPr>
        <w:pStyle w:val="ListParagraph"/>
        <w:numPr>
          <w:ilvl w:val="0"/>
          <w:numId w:val="16"/>
        </w:numPr>
      </w:pPr>
      <w:r>
        <w:t xml:space="preserve">Use strong passwords </w:t>
      </w:r>
      <w:r w:rsidR="002655D8">
        <w:t xml:space="preserve">along with two-factor authentication </w:t>
      </w:r>
      <w:r>
        <w:t>to make device</w:t>
      </w:r>
      <w:r w:rsidR="00BA5AD3">
        <w:t>s</w:t>
      </w:r>
      <w:r>
        <w:t xml:space="preserve"> </w:t>
      </w:r>
      <w:r w:rsidR="00BA5AD3">
        <w:t>safe</w:t>
      </w:r>
      <w:r>
        <w:t xml:space="preserve"> from </w:t>
      </w:r>
      <w:r w:rsidR="00BA5AD3">
        <w:t>Remote Desktop Protocol (RDP) attacks.</w:t>
      </w:r>
    </w:p>
    <w:p w14:paraId="561924AF" w14:textId="4327A9B7" w:rsidR="00BA5AD3" w:rsidRDefault="00010351" w:rsidP="004607E1">
      <w:pPr>
        <w:pStyle w:val="ListParagraph"/>
        <w:numPr>
          <w:ilvl w:val="0"/>
          <w:numId w:val="16"/>
        </w:numPr>
      </w:pPr>
      <w:r>
        <w:t>Have anti-virus/anti-malware software installed on devices to detect and prevent ransomware attacks.</w:t>
      </w:r>
    </w:p>
    <w:p w14:paraId="63CA34B3" w14:textId="1D31B049" w:rsidR="006155E3" w:rsidRDefault="006155E3" w:rsidP="00535FB0">
      <w:pPr>
        <w:pStyle w:val="ListParagraph"/>
        <w:numPr>
          <w:ilvl w:val="0"/>
          <w:numId w:val="16"/>
        </w:numPr>
      </w:pPr>
      <w:r>
        <w:t>Be wary of the websites visited, checking the domain name for http/https or the lock symbol in the domain bar.</w:t>
      </w:r>
    </w:p>
    <w:p w14:paraId="15C076EC" w14:textId="570DB7C6" w:rsidR="00046036" w:rsidRDefault="00046036" w:rsidP="00535FB0">
      <w:pPr>
        <w:pStyle w:val="ListParagraph"/>
        <w:numPr>
          <w:ilvl w:val="0"/>
          <w:numId w:val="16"/>
        </w:numPr>
      </w:pPr>
      <w:proofErr w:type="gramStart"/>
      <w:r>
        <w:t>Be</w:t>
      </w:r>
      <w:proofErr w:type="gramEnd"/>
      <w:r>
        <w:t xml:space="preserve"> vary of links emailed, specifically ones claiming a prize.</w:t>
      </w:r>
    </w:p>
    <w:p w14:paraId="7F338C0E" w14:textId="77777777" w:rsidR="00680241" w:rsidRDefault="00680241" w:rsidP="00680241"/>
    <w:p w14:paraId="33BB1ABE" w14:textId="7C7B9E54" w:rsidR="00680241" w:rsidRDefault="00680241" w:rsidP="00680241">
      <w:r>
        <w:t xml:space="preserve">*The screenshots </w:t>
      </w:r>
      <w:r w:rsidR="00C11938">
        <w:t>journaling this assignment are in the shared OneDrive folder called “Assessment 1</w:t>
      </w:r>
      <w:r w:rsidR="00FB5A0F">
        <w:t>.</w:t>
      </w:r>
      <w:r w:rsidR="00C11938">
        <w:t>”</w:t>
      </w:r>
    </w:p>
    <w:p w14:paraId="344A4929" w14:textId="05841F3F" w:rsidR="004607E1" w:rsidRDefault="004607E1" w:rsidP="007172E3"/>
    <w:p w14:paraId="38AF60C5" w14:textId="77777777" w:rsidR="00F92414" w:rsidRDefault="00F92414" w:rsidP="007172E3"/>
    <w:sectPr w:rsidR="00F924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DFE9A" w14:textId="77777777" w:rsidR="00735223" w:rsidRDefault="00735223" w:rsidP="0011087B">
      <w:pPr>
        <w:spacing w:after="0" w:line="240" w:lineRule="auto"/>
      </w:pPr>
      <w:r>
        <w:separator/>
      </w:r>
    </w:p>
  </w:endnote>
  <w:endnote w:type="continuationSeparator" w:id="0">
    <w:p w14:paraId="24A6F201" w14:textId="77777777" w:rsidR="00735223" w:rsidRDefault="00735223" w:rsidP="0011087B">
      <w:pPr>
        <w:spacing w:after="0" w:line="240" w:lineRule="auto"/>
      </w:pPr>
      <w:r>
        <w:continuationSeparator/>
      </w:r>
    </w:p>
  </w:endnote>
  <w:endnote w:type="continuationNotice" w:id="1">
    <w:p w14:paraId="6E4D0F72" w14:textId="77777777" w:rsidR="00735223" w:rsidRDefault="007352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44E0E" w14:textId="77777777" w:rsidR="00735223" w:rsidRDefault="00735223" w:rsidP="0011087B">
      <w:pPr>
        <w:spacing w:after="0" w:line="240" w:lineRule="auto"/>
      </w:pPr>
      <w:r>
        <w:separator/>
      </w:r>
    </w:p>
  </w:footnote>
  <w:footnote w:type="continuationSeparator" w:id="0">
    <w:p w14:paraId="091BBE08" w14:textId="77777777" w:rsidR="00735223" w:rsidRDefault="00735223" w:rsidP="0011087B">
      <w:pPr>
        <w:spacing w:after="0" w:line="240" w:lineRule="auto"/>
      </w:pPr>
      <w:r>
        <w:continuationSeparator/>
      </w:r>
    </w:p>
  </w:footnote>
  <w:footnote w:type="continuationNotice" w:id="1">
    <w:p w14:paraId="64852FD2" w14:textId="77777777" w:rsidR="00735223" w:rsidRDefault="007352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C65B2"/>
    <w:multiLevelType w:val="hybridMultilevel"/>
    <w:tmpl w:val="79D43ADA"/>
    <w:lvl w:ilvl="0" w:tplc="E586D830">
      <w:start w:val="6"/>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E056C2C"/>
    <w:multiLevelType w:val="hybridMultilevel"/>
    <w:tmpl w:val="033C7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793132"/>
    <w:multiLevelType w:val="hybridMultilevel"/>
    <w:tmpl w:val="4232F410"/>
    <w:lvl w:ilvl="0" w:tplc="71B0EBDE">
      <w:start w:val="6"/>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830196"/>
    <w:multiLevelType w:val="hybridMultilevel"/>
    <w:tmpl w:val="2CB0BB56"/>
    <w:lvl w:ilvl="0" w:tplc="BBAA23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4965F3"/>
    <w:multiLevelType w:val="hybridMultilevel"/>
    <w:tmpl w:val="B4D4B0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C853D4"/>
    <w:multiLevelType w:val="hybridMultilevel"/>
    <w:tmpl w:val="7C9E38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30235968"/>
    <w:multiLevelType w:val="hybridMultilevel"/>
    <w:tmpl w:val="4BEE3E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1512966"/>
    <w:multiLevelType w:val="hybridMultilevel"/>
    <w:tmpl w:val="C6240E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43D17CC"/>
    <w:multiLevelType w:val="hybridMultilevel"/>
    <w:tmpl w:val="4634CD3C"/>
    <w:lvl w:ilvl="0" w:tplc="28C6A3FC">
      <w:start w:val="1"/>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9BB4C4E"/>
    <w:multiLevelType w:val="hybridMultilevel"/>
    <w:tmpl w:val="37727F9A"/>
    <w:lvl w:ilvl="0" w:tplc="BBAA23A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DA457F2"/>
    <w:multiLevelType w:val="hybridMultilevel"/>
    <w:tmpl w:val="32228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012498"/>
    <w:multiLevelType w:val="hybridMultilevel"/>
    <w:tmpl w:val="3344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967E24"/>
    <w:multiLevelType w:val="hybridMultilevel"/>
    <w:tmpl w:val="0ED0C04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3" w15:restartNumberingAfterBreak="0">
    <w:nsid w:val="5F8E028E"/>
    <w:multiLevelType w:val="hybridMultilevel"/>
    <w:tmpl w:val="848C7B5A"/>
    <w:lvl w:ilvl="0" w:tplc="3D82F034">
      <w:start w:val="1"/>
      <w:numFmt w:val="decimal"/>
      <w:pStyle w:val="QuestionHeading"/>
      <w:lvlText w:val="Question %1."/>
      <w:lvlJc w:val="left"/>
      <w:pPr>
        <w:ind w:left="2911"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CFC5B79"/>
    <w:multiLevelType w:val="hybridMultilevel"/>
    <w:tmpl w:val="788AB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A06A8A"/>
    <w:multiLevelType w:val="hybridMultilevel"/>
    <w:tmpl w:val="1D3CF62C"/>
    <w:lvl w:ilvl="0" w:tplc="BBAA23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58577523">
    <w:abstractNumId w:val="13"/>
  </w:num>
  <w:num w:numId="2" w16cid:durableId="1971473121">
    <w:abstractNumId w:val="5"/>
  </w:num>
  <w:num w:numId="3" w16cid:durableId="1960331715">
    <w:abstractNumId w:val="14"/>
  </w:num>
  <w:num w:numId="4" w16cid:durableId="1529292256">
    <w:abstractNumId w:val="4"/>
  </w:num>
  <w:num w:numId="5" w16cid:durableId="868107467">
    <w:abstractNumId w:val="2"/>
  </w:num>
  <w:num w:numId="6" w16cid:durableId="1004237945">
    <w:abstractNumId w:val="9"/>
  </w:num>
  <w:num w:numId="7" w16cid:durableId="358548555">
    <w:abstractNumId w:val="1"/>
  </w:num>
  <w:num w:numId="8" w16cid:durableId="2097289876">
    <w:abstractNumId w:val="12"/>
  </w:num>
  <w:num w:numId="9" w16cid:durableId="212817853">
    <w:abstractNumId w:val="7"/>
  </w:num>
  <w:num w:numId="10" w16cid:durableId="1404182913">
    <w:abstractNumId w:val="3"/>
  </w:num>
  <w:num w:numId="11" w16cid:durableId="1461848280">
    <w:abstractNumId w:val="6"/>
  </w:num>
  <w:num w:numId="12" w16cid:durableId="330646074">
    <w:abstractNumId w:val="8"/>
  </w:num>
  <w:num w:numId="13" w16cid:durableId="1698190308">
    <w:abstractNumId w:val="0"/>
  </w:num>
  <w:num w:numId="14" w16cid:durableId="1004015432">
    <w:abstractNumId w:val="15"/>
  </w:num>
  <w:num w:numId="15" w16cid:durableId="110827132">
    <w:abstractNumId w:val="11"/>
  </w:num>
  <w:num w:numId="16" w16cid:durableId="180492980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CDF"/>
    <w:rsid w:val="0000055C"/>
    <w:rsid w:val="00002554"/>
    <w:rsid w:val="000026DF"/>
    <w:rsid w:val="00004ADE"/>
    <w:rsid w:val="00010351"/>
    <w:rsid w:val="00010F61"/>
    <w:rsid w:val="00022AD4"/>
    <w:rsid w:val="000245CD"/>
    <w:rsid w:val="00046036"/>
    <w:rsid w:val="00046C92"/>
    <w:rsid w:val="00046ED3"/>
    <w:rsid w:val="00047956"/>
    <w:rsid w:val="00051ADE"/>
    <w:rsid w:val="00061616"/>
    <w:rsid w:val="00063670"/>
    <w:rsid w:val="00066817"/>
    <w:rsid w:val="00080AB4"/>
    <w:rsid w:val="00083E20"/>
    <w:rsid w:val="000866A3"/>
    <w:rsid w:val="000873C4"/>
    <w:rsid w:val="00091079"/>
    <w:rsid w:val="000A04C7"/>
    <w:rsid w:val="000A24E7"/>
    <w:rsid w:val="000A63CE"/>
    <w:rsid w:val="000B0F20"/>
    <w:rsid w:val="000B1D51"/>
    <w:rsid w:val="000C72B9"/>
    <w:rsid w:val="000D22F5"/>
    <w:rsid w:val="000E2193"/>
    <w:rsid w:val="000F015E"/>
    <w:rsid w:val="000F0EC5"/>
    <w:rsid w:val="000F143F"/>
    <w:rsid w:val="000F22A2"/>
    <w:rsid w:val="000F54B2"/>
    <w:rsid w:val="000F63D4"/>
    <w:rsid w:val="000F7B2B"/>
    <w:rsid w:val="001031BE"/>
    <w:rsid w:val="0011087B"/>
    <w:rsid w:val="0011403A"/>
    <w:rsid w:val="001153D5"/>
    <w:rsid w:val="001204C1"/>
    <w:rsid w:val="0012219D"/>
    <w:rsid w:val="00122A58"/>
    <w:rsid w:val="001240F1"/>
    <w:rsid w:val="00124FE8"/>
    <w:rsid w:val="001452EE"/>
    <w:rsid w:val="0014790E"/>
    <w:rsid w:val="001641B1"/>
    <w:rsid w:val="00175D64"/>
    <w:rsid w:val="001A47A3"/>
    <w:rsid w:val="001B33DD"/>
    <w:rsid w:val="001B76B3"/>
    <w:rsid w:val="001D7D2C"/>
    <w:rsid w:val="001E2DFF"/>
    <w:rsid w:val="001E4273"/>
    <w:rsid w:val="001E640A"/>
    <w:rsid w:val="001E64B6"/>
    <w:rsid w:val="001F02B0"/>
    <w:rsid w:val="001F6361"/>
    <w:rsid w:val="00211475"/>
    <w:rsid w:val="00214211"/>
    <w:rsid w:val="00215C7B"/>
    <w:rsid w:val="00216AB8"/>
    <w:rsid w:val="00220C50"/>
    <w:rsid w:val="002236E8"/>
    <w:rsid w:val="0024198B"/>
    <w:rsid w:val="002477A9"/>
    <w:rsid w:val="0025097F"/>
    <w:rsid w:val="00256629"/>
    <w:rsid w:val="002568F2"/>
    <w:rsid w:val="00257BEB"/>
    <w:rsid w:val="00257D4A"/>
    <w:rsid w:val="00257FE7"/>
    <w:rsid w:val="0026008F"/>
    <w:rsid w:val="002655D8"/>
    <w:rsid w:val="002740C8"/>
    <w:rsid w:val="00274230"/>
    <w:rsid w:val="00275903"/>
    <w:rsid w:val="00275D7C"/>
    <w:rsid w:val="002847BF"/>
    <w:rsid w:val="00287F42"/>
    <w:rsid w:val="00292A5F"/>
    <w:rsid w:val="00293723"/>
    <w:rsid w:val="002A2673"/>
    <w:rsid w:val="002A65AD"/>
    <w:rsid w:val="002B1E5A"/>
    <w:rsid w:val="002B5D14"/>
    <w:rsid w:val="002C3D2E"/>
    <w:rsid w:val="002D00FE"/>
    <w:rsid w:val="002E13EF"/>
    <w:rsid w:val="0030331C"/>
    <w:rsid w:val="00304283"/>
    <w:rsid w:val="00305FC4"/>
    <w:rsid w:val="00307BB1"/>
    <w:rsid w:val="00311CDF"/>
    <w:rsid w:val="0031622B"/>
    <w:rsid w:val="003253CD"/>
    <w:rsid w:val="0033323A"/>
    <w:rsid w:val="00333EFD"/>
    <w:rsid w:val="0033579F"/>
    <w:rsid w:val="003419A5"/>
    <w:rsid w:val="003429C7"/>
    <w:rsid w:val="00343E5C"/>
    <w:rsid w:val="00354A76"/>
    <w:rsid w:val="00365A47"/>
    <w:rsid w:val="00371733"/>
    <w:rsid w:val="00372BEE"/>
    <w:rsid w:val="003847EA"/>
    <w:rsid w:val="00390F3B"/>
    <w:rsid w:val="003967C2"/>
    <w:rsid w:val="003A05D5"/>
    <w:rsid w:val="003A0E0C"/>
    <w:rsid w:val="003A2649"/>
    <w:rsid w:val="003A4E3A"/>
    <w:rsid w:val="003A768D"/>
    <w:rsid w:val="003B4242"/>
    <w:rsid w:val="003B4F66"/>
    <w:rsid w:val="003B5A45"/>
    <w:rsid w:val="003B5DC9"/>
    <w:rsid w:val="003B6086"/>
    <w:rsid w:val="003C75AA"/>
    <w:rsid w:val="003D5324"/>
    <w:rsid w:val="003D648F"/>
    <w:rsid w:val="003F685B"/>
    <w:rsid w:val="00410C12"/>
    <w:rsid w:val="0041159E"/>
    <w:rsid w:val="004165F4"/>
    <w:rsid w:val="004210F2"/>
    <w:rsid w:val="00427A76"/>
    <w:rsid w:val="0043179E"/>
    <w:rsid w:val="00432E28"/>
    <w:rsid w:val="00433129"/>
    <w:rsid w:val="00446569"/>
    <w:rsid w:val="004550DC"/>
    <w:rsid w:val="004607E1"/>
    <w:rsid w:val="0046631D"/>
    <w:rsid w:val="00466758"/>
    <w:rsid w:val="0047449D"/>
    <w:rsid w:val="004746C9"/>
    <w:rsid w:val="00476324"/>
    <w:rsid w:val="004826F8"/>
    <w:rsid w:val="004860C8"/>
    <w:rsid w:val="004902F8"/>
    <w:rsid w:val="00493FD0"/>
    <w:rsid w:val="00494773"/>
    <w:rsid w:val="004A2437"/>
    <w:rsid w:val="004A4239"/>
    <w:rsid w:val="004A53EF"/>
    <w:rsid w:val="004A6EBC"/>
    <w:rsid w:val="004B2A8E"/>
    <w:rsid w:val="004D2BE2"/>
    <w:rsid w:val="004D3D00"/>
    <w:rsid w:val="004D788E"/>
    <w:rsid w:val="004D7C68"/>
    <w:rsid w:val="004F2207"/>
    <w:rsid w:val="00500383"/>
    <w:rsid w:val="00502DDF"/>
    <w:rsid w:val="00511139"/>
    <w:rsid w:val="00511F3B"/>
    <w:rsid w:val="00535FB0"/>
    <w:rsid w:val="005435DD"/>
    <w:rsid w:val="00544AA2"/>
    <w:rsid w:val="00546299"/>
    <w:rsid w:val="0054780A"/>
    <w:rsid w:val="005518F6"/>
    <w:rsid w:val="00555E4A"/>
    <w:rsid w:val="00557E61"/>
    <w:rsid w:val="00567687"/>
    <w:rsid w:val="00574304"/>
    <w:rsid w:val="00585B60"/>
    <w:rsid w:val="00587C6E"/>
    <w:rsid w:val="0059128D"/>
    <w:rsid w:val="00592123"/>
    <w:rsid w:val="005930C6"/>
    <w:rsid w:val="00596CED"/>
    <w:rsid w:val="00597799"/>
    <w:rsid w:val="005A4231"/>
    <w:rsid w:val="005B520C"/>
    <w:rsid w:val="005B54F4"/>
    <w:rsid w:val="005C2954"/>
    <w:rsid w:val="005C2A27"/>
    <w:rsid w:val="005C624D"/>
    <w:rsid w:val="005D1682"/>
    <w:rsid w:val="005D22D0"/>
    <w:rsid w:val="005D2CDC"/>
    <w:rsid w:val="005D3343"/>
    <w:rsid w:val="005D4977"/>
    <w:rsid w:val="005D550A"/>
    <w:rsid w:val="005D6BF2"/>
    <w:rsid w:val="00613079"/>
    <w:rsid w:val="006155E3"/>
    <w:rsid w:val="006171ED"/>
    <w:rsid w:val="00617A1A"/>
    <w:rsid w:val="00617AAB"/>
    <w:rsid w:val="00623A56"/>
    <w:rsid w:val="00624BE9"/>
    <w:rsid w:val="006320A8"/>
    <w:rsid w:val="00635192"/>
    <w:rsid w:val="00643CED"/>
    <w:rsid w:val="00646D7C"/>
    <w:rsid w:val="00657BAD"/>
    <w:rsid w:val="0066553D"/>
    <w:rsid w:val="00667E07"/>
    <w:rsid w:val="00680188"/>
    <w:rsid w:val="00680241"/>
    <w:rsid w:val="0068072F"/>
    <w:rsid w:val="00681BF5"/>
    <w:rsid w:val="00682392"/>
    <w:rsid w:val="00683E75"/>
    <w:rsid w:val="00686F7D"/>
    <w:rsid w:val="00690517"/>
    <w:rsid w:val="006916CD"/>
    <w:rsid w:val="006934D9"/>
    <w:rsid w:val="006A2164"/>
    <w:rsid w:val="006A5E14"/>
    <w:rsid w:val="006B608D"/>
    <w:rsid w:val="006C184D"/>
    <w:rsid w:val="006C18CD"/>
    <w:rsid w:val="006C56B6"/>
    <w:rsid w:val="006C6A34"/>
    <w:rsid w:val="006C76AD"/>
    <w:rsid w:val="006D11F5"/>
    <w:rsid w:val="006D549D"/>
    <w:rsid w:val="006E115D"/>
    <w:rsid w:val="006E35B1"/>
    <w:rsid w:val="006E3637"/>
    <w:rsid w:val="006E60D5"/>
    <w:rsid w:val="006F33F1"/>
    <w:rsid w:val="006F4AA0"/>
    <w:rsid w:val="006F7602"/>
    <w:rsid w:val="007017FA"/>
    <w:rsid w:val="007020CD"/>
    <w:rsid w:val="007077C7"/>
    <w:rsid w:val="00714451"/>
    <w:rsid w:val="0071474D"/>
    <w:rsid w:val="007172E3"/>
    <w:rsid w:val="00730B85"/>
    <w:rsid w:val="00732EB6"/>
    <w:rsid w:val="00735223"/>
    <w:rsid w:val="00745397"/>
    <w:rsid w:val="00747368"/>
    <w:rsid w:val="00747DA9"/>
    <w:rsid w:val="00750436"/>
    <w:rsid w:val="007509C1"/>
    <w:rsid w:val="0076006D"/>
    <w:rsid w:val="007671C6"/>
    <w:rsid w:val="007716EB"/>
    <w:rsid w:val="00775190"/>
    <w:rsid w:val="00775229"/>
    <w:rsid w:val="00776EF7"/>
    <w:rsid w:val="007819C7"/>
    <w:rsid w:val="00781FBF"/>
    <w:rsid w:val="00785121"/>
    <w:rsid w:val="007852CB"/>
    <w:rsid w:val="007959A8"/>
    <w:rsid w:val="007A0C4B"/>
    <w:rsid w:val="007A4EF9"/>
    <w:rsid w:val="007B7BDC"/>
    <w:rsid w:val="007C3399"/>
    <w:rsid w:val="007C687E"/>
    <w:rsid w:val="007C79F1"/>
    <w:rsid w:val="007E4BB1"/>
    <w:rsid w:val="007F36EB"/>
    <w:rsid w:val="00800203"/>
    <w:rsid w:val="00804977"/>
    <w:rsid w:val="008061C1"/>
    <w:rsid w:val="0080666C"/>
    <w:rsid w:val="00811AB1"/>
    <w:rsid w:val="00813181"/>
    <w:rsid w:val="0081753A"/>
    <w:rsid w:val="0082707D"/>
    <w:rsid w:val="00827ED7"/>
    <w:rsid w:val="00834EDB"/>
    <w:rsid w:val="00843E32"/>
    <w:rsid w:val="00846E8F"/>
    <w:rsid w:val="00851E36"/>
    <w:rsid w:val="00863246"/>
    <w:rsid w:val="008734F2"/>
    <w:rsid w:val="00882EA7"/>
    <w:rsid w:val="00893A06"/>
    <w:rsid w:val="008B5024"/>
    <w:rsid w:val="008C070E"/>
    <w:rsid w:val="008C52F9"/>
    <w:rsid w:val="008C69D9"/>
    <w:rsid w:val="008C7A66"/>
    <w:rsid w:val="008D6F8F"/>
    <w:rsid w:val="008E12E0"/>
    <w:rsid w:val="008E29A2"/>
    <w:rsid w:val="008F6667"/>
    <w:rsid w:val="009011F5"/>
    <w:rsid w:val="009041FB"/>
    <w:rsid w:val="00911E8B"/>
    <w:rsid w:val="00912456"/>
    <w:rsid w:val="0091304B"/>
    <w:rsid w:val="00913701"/>
    <w:rsid w:val="00922184"/>
    <w:rsid w:val="009236BA"/>
    <w:rsid w:val="0093661D"/>
    <w:rsid w:val="00941CEF"/>
    <w:rsid w:val="0094618D"/>
    <w:rsid w:val="00952C05"/>
    <w:rsid w:val="00955900"/>
    <w:rsid w:val="00970CFF"/>
    <w:rsid w:val="00980646"/>
    <w:rsid w:val="0098424D"/>
    <w:rsid w:val="009914B5"/>
    <w:rsid w:val="00995BCC"/>
    <w:rsid w:val="00996628"/>
    <w:rsid w:val="0099696A"/>
    <w:rsid w:val="009A0894"/>
    <w:rsid w:val="009A146E"/>
    <w:rsid w:val="009A1BB6"/>
    <w:rsid w:val="009A596A"/>
    <w:rsid w:val="009B3830"/>
    <w:rsid w:val="009B461D"/>
    <w:rsid w:val="009B5228"/>
    <w:rsid w:val="009B735B"/>
    <w:rsid w:val="009C4FB1"/>
    <w:rsid w:val="009D235E"/>
    <w:rsid w:val="009D6CC7"/>
    <w:rsid w:val="009E1389"/>
    <w:rsid w:val="009E2ACD"/>
    <w:rsid w:val="00A021E0"/>
    <w:rsid w:val="00A16FC4"/>
    <w:rsid w:val="00A2067F"/>
    <w:rsid w:val="00A20836"/>
    <w:rsid w:val="00A31BA7"/>
    <w:rsid w:val="00A347CF"/>
    <w:rsid w:val="00A350B5"/>
    <w:rsid w:val="00A42728"/>
    <w:rsid w:val="00A43F68"/>
    <w:rsid w:val="00A52BAD"/>
    <w:rsid w:val="00A547FF"/>
    <w:rsid w:val="00A55426"/>
    <w:rsid w:val="00A55DE0"/>
    <w:rsid w:val="00A638E2"/>
    <w:rsid w:val="00A644D0"/>
    <w:rsid w:val="00A71575"/>
    <w:rsid w:val="00A75750"/>
    <w:rsid w:val="00A826FC"/>
    <w:rsid w:val="00A85238"/>
    <w:rsid w:val="00A85FE8"/>
    <w:rsid w:val="00A912AE"/>
    <w:rsid w:val="00A94B2D"/>
    <w:rsid w:val="00A94CE8"/>
    <w:rsid w:val="00A96DD6"/>
    <w:rsid w:val="00AA436E"/>
    <w:rsid w:val="00AA47DC"/>
    <w:rsid w:val="00AA5F2D"/>
    <w:rsid w:val="00AB006F"/>
    <w:rsid w:val="00AB090D"/>
    <w:rsid w:val="00AB24E5"/>
    <w:rsid w:val="00AB2978"/>
    <w:rsid w:val="00AB2ABF"/>
    <w:rsid w:val="00AB5C1C"/>
    <w:rsid w:val="00AC448F"/>
    <w:rsid w:val="00AD67CD"/>
    <w:rsid w:val="00AE07C0"/>
    <w:rsid w:val="00AE0A86"/>
    <w:rsid w:val="00AE2277"/>
    <w:rsid w:val="00AE38CF"/>
    <w:rsid w:val="00AE6825"/>
    <w:rsid w:val="00AE7A0C"/>
    <w:rsid w:val="00AE7E3C"/>
    <w:rsid w:val="00B048AF"/>
    <w:rsid w:val="00B0594B"/>
    <w:rsid w:val="00B1483A"/>
    <w:rsid w:val="00B1562B"/>
    <w:rsid w:val="00B206D1"/>
    <w:rsid w:val="00B27CAF"/>
    <w:rsid w:val="00B35787"/>
    <w:rsid w:val="00B37F46"/>
    <w:rsid w:val="00B4175D"/>
    <w:rsid w:val="00B42311"/>
    <w:rsid w:val="00B42E3C"/>
    <w:rsid w:val="00B44F22"/>
    <w:rsid w:val="00B45124"/>
    <w:rsid w:val="00B51BC1"/>
    <w:rsid w:val="00B51BDA"/>
    <w:rsid w:val="00B5370C"/>
    <w:rsid w:val="00B54778"/>
    <w:rsid w:val="00B54FE8"/>
    <w:rsid w:val="00B5688B"/>
    <w:rsid w:val="00B57624"/>
    <w:rsid w:val="00B6475D"/>
    <w:rsid w:val="00B77155"/>
    <w:rsid w:val="00B87AC1"/>
    <w:rsid w:val="00B9375C"/>
    <w:rsid w:val="00BA35B3"/>
    <w:rsid w:val="00BA4DDC"/>
    <w:rsid w:val="00BA5AD3"/>
    <w:rsid w:val="00BA6377"/>
    <w:rsid w:val="00BA6AC5"/>
    <w:rsid w:val="00BA73BF"/>
    <w:rsid w:val="00BB0596"/>
    <w:rsid w:val="00BB1283"/>
    <w:rsid w:val="00BB2482"/>
    <w:rsid w:val="00BB7BCD"/>
    <w:rsid w:val="00BC5E31"/>
    <w:rsid w:val="00BC677D"/>
    <w:rsid w:val="00BD2F58"/>
    <w:rsid w:val="00BD31EB"/>
    <w:rsid w:val="00C05D9B"/>
    <w:rsid w:val="00C064B5"/>
    <w:rsid w:val="00C11938"/>
    <w:rsid w:val="00C25C32"/>
    <w:rsid w:val="00C26CFB"/>
    <w:rsid w:val="00C30DAA"/>
    <w:rsid w:val="00C32A4B"/>
    <w:rsid w:val="00C3767E"/>
    <w:rsid w:val="00C37996"/>
    <w:rsid w:val="00C408D1"/>
    <w:rsid w:val="00C43C32"/>
    <w:rsid w:val="00C44014"/>
    <w:rsid w:val="00C502EC"/>
    <w:rsid w:val="00C5628F"/>
    <w:rsid w:val="00C62AA1"/>
    <w:rsid w:val="00C633A3"/>
    <w:rsid w:val="00C675BC"/>
    <w:rsid w:val="00C77563"/>
    <w:rsid w:val="00C823D8"/>
    <w:rsid w:val="00C83A07"/>
    <w:rsid w:val="00C857FA"/>
    <w:rsid w:val="00C92247"/>
    <w:rsid w:val="00C9483B"/>
    <w:rsid w:val="00CA1366"/>
    <w:rsid w:val="00CA3056"/>
    <w:rsid w:val="00CA4A05"/>
    <w:rsid w:val="00CA7D65"/>
    <w:rsid w:val="00CB049A"/>
    <w:rsid w:val="00CB0997"/>
    <w:rsid w:val="00CB1673"/>
    <w:rsid w:val="00CB1BAF"/>
    <w:rsid w:val="00CB389F"/>
    <w:rsid w:val="00CC3EAE"/>
    <w:rsid w:val="00CC4794"/>
    <w:rsid w:val="00CC745E"/>
    <w:rsid w:val="00CD08DA"/>
    <w:rsid w:val="00CD25CA"/>
    <w:rsid w:val="00CE228B"/>
    <w:rsid w:val="00CF2D32"/>
    <w:rsid w:val="00CF4873"/>
    <w:rsid w:val="00CF4EF3"/>
    <w:rsid w:val="00CF7F8E"/>
    <w:rsid w:val="00D001D8"/>
    <w:rsid w:val="00D10714"/>
    <w:rsid w:val="00D12562"/>
    <w:rsid w:val="00D126C0"/>
    <w:rsid w:val="00D14627"/>
    <w:rsid w:val="00D15785"/>
    <w:rsid w:val="00D25091"/>
    <w:rsid w:val="00D25A3A"/>
    <w:rsid w:val="00D26AAC"/>
    <w:rsid w:val="00D370E6"/>
    <w:rsid w:val="00D410C5"/>
    <w:rsid w:val="00D412A2"/>
    <w:rsid w:val="00D42E25"/>
    <w:rsid w:val="00D44B03"/>
    <w:rsid w:val="00D45215"/>
    <w:rsid w:val="00D45883"/>
    <w:rsid w:val="00D46A31"/>
    <w:rsid w:val="00D519CE"/>
    <w:rsid w:val="00D5574B"/>
    <w:rsid w:val="00D70E0F"/>
    <w:rsid w:val="00D77DF6"/>
    <w:rsid w:val="00D812E7"/>
    <w:rsid w:val="00D82F57"/>
    <w:rsid w:val="00D838B6"/>
    <w:rsid w:val="00D86C53"/>
    <w:rsid w:val="00D902EC"/>
    <w:rsid w:val="00D9716F"/>
    <w:rsid w:val="00DA07AB"/>
    <w:rsid w:val="00DB37E5"/>
    <w:rsid w:val="00DB5FE4"/>
    <w:rsid w:val="00DC243B"/>
    <w:rsid w:val="00DD5FD5"/>
    <w:rsid w:val="00DE0461"/>
    <w:rsid w:val="00DE67DE"/>
    <w:rsid w:val="00DE779C"/>
    <w:rsid w:val="00DF255E"/>
    <w:rsid w:val="00DF7165"/>
    <w:rsid w:val="00E006E9"/>
    <w:rsid w:val="00E0110B"/>
    <w:rsid w:val="00E03D65"/>
    <w:rsid w:val="00E07A61"/>
    <w:rsid w:val="00E10F7B"/>
    <w:rsid w:val="00E11B27"/>
    <w:rsid w:val="00E1471F"/>
    <w:rsid w:val="00E14E18"/>
    <w:rsid w:val="00E21BDA"/>
    <w:rsid w:val="00E305E7"/>
    <w:rsid w:val="00E31855"/>
    <w:rsid w:val="00E344FE"/>
    <w:rsid w:val="00E36F46"/>
    <w:rsid w:val="00E37AAA"/>
    <w:rsid w:val="00E40F44"/>
    <w:rsid w:val="00E5519A"/>
    <w:rsid w:val="00E55679"/>
    <w:rsid w:val="00E66BB4"/>
    <w:rsid w:val="00E7150E"/>
    <w:rsid w:val="00E72772"/>
    <w:rsid w:val="00E73F7B"/>
    <w:rsid w:val="00E77758"/>
    <w:rsid w:val="00E808C3"/>
    <w:rsid w:val="00E876A4"/>
    <w:rsid w:val="00E93145"/>
    <w:rsid w:val="00E9641B"/>
    <w:rsid w:val="00E96540"/>
    <w:rsid w:val="00EA040B"/>
    <w:rsid w:val="00EA0637"/>
    <w:rsid w:val="00EA16D3"/>
    <w:rsid w:val="00EA268D"/>
    <w:rsid w:val="00EA3A13"/>
    <w:rsid w:val="00EA41D2"/>
    <w:rsid w:val="00EA7AF2"/>
    <w:rsid w:val="00EC0026"/>
    <w:rsid w:val="00EC0E8F"/>
    <w:rsid w:val="00EC5954"/>
    <w:rsid w:val="00ED5076"/>
    <w:rsid w:val="00EE1A00"/>
    <w:rsid w:val="00EE4BAA"/>
    <w:rsid w:val="00EF02F6"/>
    <w:rsid w:val="00EF0553"/>
    <w:rsid w:val="00EF3F9D"/>
    <w:rsid w:val="00EF5C33"/>
    <w:rsid w:val="00EF5E85"/>
    <w:rsid w:val="00F013E1"/>
    <w:rsid w:val="00F02152"/>
    <w:rsid w:val="00F04422"/>
    <w:rsid w:val="00F056DD"/>
    <w:rsid w:val="00F06015"/>
    <w:rsid w:val="00F07298"/>
    <w:rsid w:val="00F07EC2"/>
    <w:rsid w:val="00F1434D"/>
    <w:rsid w:val="00F1595C"/>
    <w:rsid w:val="00F175ED"/>
    <w:rsid w:val="00F32C23"/>
    <w:rsid w:val="00F37447"/>
    <w:rsid w:val="00F378F6"/>
    <w:rsid w:val="00F402C6"/>
    <w:rsid w:val="00F46CBD"/>
    <w:rsid w:val="00F47615"/>
    <w:rsid w:val="00F5050B"/>
    <w:rsid w:val="00F51719"/>
    <w:rsid w:val="00F51B60"/>
    <w:rsid w:val="00F567D7"/>
    <w:rsid w:val="00F6153C"/>
    <w:rsid w:val="00F63CD6"/>
    <w:rsid w:val="00F63F49"/>
    <w:rsid w:val="00F65071"/>
    <w:rsid w:val="00F65A8F"/>
    <w:rsid w:val="00F71458"/>
    <w:rsid w:val="00F77989"/>
    <w:rsid w:val="00F81AF8"/>
    <w:rsid w:val="00F84F39"/>
    <w:rsid w:val="00F85179"/>
    <w:rsid w:val="00F91C8B"/>
    <w:rsid w:val="00F92414"/>
    <w:rsid w:val="00F937A3"/>
    <w:rsid w:val="00F937FF"/>
    <w:rsid w:val="00FA3A47"/>
    <w:rsid w:val="00FA465C"/>
    <w:rsid w:val="00FA6460"/>
    <w:rsid w:val="00FA7094"/>
    <w:rsid w:val="00FB254E"/>
    <w:rsid w:val="00FB4227"/>
    <w:rsid w:val="00FB5A0F"/>
    <w:rsid w:val="00FC4BA7"/>
    <w:rsid w:val="00FC5927"/>
    <w:rsid w:val="00FC6F0E"/>
    <w:rsid w:val="00FE01C0"/>
    <w:rsid w:val="00FE0B86"/>
    <w:rsid w:val="00FE2A80"/>
    <w:rsid w:val="00FE513C"/>
    <w:rsid w:val="018D0E31"/>
    <w:rsid w:val="0328DE92"/>
    <w:rsid w:val="158CB5F7"/>
    <w:rsid w:val="1A985604"/>
    <w:rsid w:val="2036150C"/>
    <w:rsid w:val="2CD306F9"/>
    <w:rsid w:val="2D129D20"/>
    <w:rsid w:val="3123D1A6"/>
    <w:rsid w:val="3B7A260E"/>
    <w:rsid w:val="40FB661B"/>
    <w:rsid w:val="4507DFF7"/>
    <w:rsid w:val="47104F27"/>
    <w:rsid w:val="501EE20E"/>
    <w:rsid w:val="5611C6B4"/>
    <w:rsid w:val="593D3B35"/>
    <w:rsid w:val="5DDED216"/>
    <w:rsid w:val="609F5463"/>
    <w:rsid w:val="644E139A"/>
    <w:rsid w:val="648374CF"/>
    <w:rsid w:val="6BECCC3F"/>
    <w:rsid w:val="6EA301DC"/>
    <w:rsid w:val="746C24EA"/>
    <w:rsid w:val="74DF288F"/>
    <w:rsid w:val="773492FF"/>
    <w:rsid w:val="77A3C5AC"/>
    <w:rsid w:val="7C7736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AB84"/>
  <w15:chartTrackingRefBased/>
  <w15:docId w15:val="{89351FD9-AF02-43B3-805F-A9EE9FA6F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EB"/>
    <w:pPr>
      <w:jc w:val="both"/>
    </w:pPr>
    <w:rPr>
      <w:rFonts w:ascii="Times New Roman" w:hAnsi="Times New Roman"/>
      <w:sz w:val="24"/>
    </w:rPr>
  </w:style>
  <w:style w:type="paragraph" w:styleId="Heading1">
    <w:name w:val="heading 1"/>
    <w:basedOn w:val="Normal"/>
    <w:next w:val="Normal"/>
    <w:link w:val="Heading1Char"/>
    <w:uiPriority w:val="9"/>
    <w:qFormat/>
    <w:rsid w:val="0011087B"/>
    <w:pPr>
      <w:keepNext/>
      <w:keepLines/>
      <w:spacing w:before="240" w:after="12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5091"/>
    <w:pPr>
      <w:keepNext/>
      <w:keepLines/>
      <w:spacing w:before="120" w:after="120" w:line="240" w:lineRule="auto"/>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7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87B"/>
    <w:rPr>
      <w:rFonts w:ascii="Times New Roman" w:eastAsiaTheme="majorEastAsia" w:hAnsi="Times New Roman" w:cstheme="majorBidi"/>
      <w:b/>
      <w:sz w:val="28"/>
      <w:szCs w:val="32"/>
    </w:rPr>
  </w:style>
  <w:style w:type="paragraph" w:styleId="Title">
    <w:name w:val="Title"/>
    <w:basedOn w:val="Normal"/>
    <w:next w:val="Normal"/>
    <w:link w:val="TitleChar"/>
    <w:uiPriority w:val="10"/>
    <w:qFormat/>
    <w:rsid w:val="0041159E"/>
    <w:pPr>
      <w:spacing w:after="0" w:line="240" w:lineRule="auto"/>
      <w:contextualSpacing/>
      <w:jc w:val="center"/>
    </w:pPr>
    <w:rPr>
      <w:rFonts w:ascii="Arial" w:eastAsiaTheme="majorEastAsia" w:hAnsi="Arial" w:cstheme="majorBidi"/>
      <w:kern w:val="28"/>
      <w:sz w:val="32"/>
      <w:szCs w:val="56"/>
    </w:rPr>
  </w:style>
  <w:style w:type="character" w:customStyle="1" w:styleId="TitleChar">
    <w:name w:val="Title Char"/>
    <w:basedOn w:val="DefaultParagraphFont"/>
    <w:link w:val="Title"/>
    <w:uiPriority w:val="10"/>
    <w:rsid w:val="0041159E"/>
    <w:rPr>
      <w:rFonts w:ascii="Arial" w:eastAsiaTheme="majorEastAsia" w:hAnsi="Arial" w:cstheme="majorBidi"/>
      <w:kern w:val="28"/>
      <w:sz w:val="32"/>
      <w:szCs w:val="56"/>
    </w:rPr>
  </w:style>
  <w:style w:type="paragraph" w:styleId="Subtitle">
    <w:name w:val="Subtitle"/>
    <w:basedOn w:val="Normal"/>
    <w:next w:val="Normal"/>
    <w:link w:val="SubtitleChar"/>
    <w:uiPriority w:val="11"/>
    <w:qFormat/>
    <w:rsid w:val="0041159E"/>
    <w:pPr>
      <w:numPr>
        <w:ilvl w:val="1"/>
      </w:numPr>
      <w:spacing w:before="120"/>
    </w:pPr>
    <w:rPr>
      <w:rFonts w:ascii="Arial" w:eastAsiaTheme="minorEastAsia" w:hAnsi="Arial"/>
      <w:sz w:val="28"/>
    </w:rPr>
  </w:style>
  <w:style w:type="character" w:customStyle="1" w:styleId="SubtitleChar">
    <w:name w:val="Subtitle Char"/>
    <w:basedOn w:val="DefaultParagraphFont"/>
    <w:link w:val="Subtitle"/>
    <w:uiPriority w:val="11"/>
    <w:rsid w:val="0041159E"/>
    <w:rPr>
      <w:rFonts w:ascii="Arial" w:eastAsiaTheme="minorEastAsia" w:hAnsi="Arial"/>
      <w:sz w:val="28"/>
    </w:rPr>
  </w:style>
  <w:style w:type="paragraph" w:styleId="ListParagraph">
    <w:name w:val="List Paragraph"/>
    <w:basedOn w:val="Normal"/>
    <w:uiPriority w:val="34"/>
    <w:qFormat/>
    <w:rsid w:val="0041159E"/>
    <w:pPr>
      <w:ind w:left="720"/>
      <w:contextualSpacing/>
    </w:pPr>
  </w:style>
  <w:style w:type="character" w:customStyle="1" w:styleId="ObjectiveText">
    <w:name w:val="Objective Text"/>
    <w:basedOn w:val="Emphasis"/>
    <w:uiPriority w:val="1"/>
    <w:qFormat/>
    <w:rsid w:val="0041159E"/>
    <w:rPr>
      <w:i/>
      <w:iCs/>
    </w:rPr>
  </w:style>
  <w:style w:type="character" w:customStyle="1" w:styleId="Heading2Char">
    <w:name w:val="Heading 2 Char"/>
    <w:basedOn w:val="DefaultParagraphFont"/>
    <w:link w:val="Heading2"/>
    <w:uiPriority w:val="9"/>
    <w:rsid w:val="00D25091"/>
    <w:rPr>
      <w:rFonts w:ascii="Times New Roman" w:eastAsiaTheme="majorEastAsia" w:hAnsi="Times New Roman" w:cstheme="majorBidi"/>
      <w:b/>
      <w:sz w:val="24"/>
      <w:szCs w:val="26"/>
    </w:rPr>
  </w:style>
  <w:style w:type="character" w:styleId="Emphasis">
    <w:name w:val="Emphasis"/>
    <w:basedOn w:val="DefaultParagraphFont"/>
    <w:uiPriority w:val="20"/>
    <w:qFormat/>
    <w:rsid w:val="0041159E"/>
    <w:rPr>
      <w:i/>
      <w:iCs/>
    </w:rPr>
  </w:style>
  <w:style w:type="paragraph" w:customStyle="1" w:styleId="IntentHeading">
    <w:name w:val="Intent Heading"/>
    <w:basedOn w:val="Heading2"/>
    <w:next w:val="IntentText"/>
    <w:qFormat/>
    <w:rsid w:val="0041159E"/>
    <w:rPr>
      <w:color w:val="00B050"/>
    </w:rPr>
  </w:style>
  <w:style w:type="paragraph" w:customStyle="1" w:styleId="IntentText">
    <w:name w:val="Intent Text"/>
    <w:basedOn w:val="Normal"/>
    <w:qFormat/>
    <w:rsid w:val="0041159E"/>
    <w:rPr>
      <w:color w:val="00B050"/>
    </w:rPr>
  </w:style>
  <w:style w:type="paragraph" w:customStyle="1" w:styleId="WrongHeading">
    <w:name w:val="Wrong Heading"/>
    <w:basedOn w:val="Heading2"/>
    <w:next w:val="WrongText"/>
    <w:qFormat/>
    <w:rsid w:val="0041159E"/>
    <w:rPr>
      <w:color w:val="C00000"/>
    </w:rPr>
  </w:style>
  <w:style w:type="paragraph" w:customStyle="1" w:styleId="WrongText">
    <w:name w:val="Wrong Text"/>
    <w:basedOn w:val="Normal"/>
    <w:qFormat/>
    <w:rsid w:val="0041159E"/>
    <w:rPr>
      <w:color w:val="C00000"/>
    </w:rPr>
  </w:style>
  <w:style w:type="paragraph" w:customStyle="1" w:styleId="MarkHeading">
    <w:name w:val="Mark Heading"/>
    <w:basedOn w:val="Heading2"/>
    <w:next w:val="MarkText"/>
    <w:qFormat/>
    <w:rsid w:val="0041159E"/>
  </w:style>
  <w:style w:type="paragraph" w:customStyle="1" w:styleId="MarkText">
    <w:name w:val="Mark Text"/>
    <w:basedOn w:val="Normal"/>
    <w:qFormat/>
    <w:rsid w:val="0041159E"/>
  </w:style>
  <w:style w:type="paragraph" w:customStyle="1" w:styleId="AnsHeading">
    <w:name w:val="Ans Heading"/>
    <w:basedOn w:val="Heading2"/>
    <w:next w:val="AnsText"/>
    <w:qFormat/>
    <w:rsid w:val="00FA6460"/>
    <w:rPr>
      <w:color w:val="0070C0"/>
    </w:rPr>
  </w:style>
  <w:style w:type="paragraph" w:customStyle="1" w:styleId="AnsText">
    <w:name w:val="Ans Text"/>
    <w:basedOn w:val="Normal"/>
    <w:qFormat/>
    <w:rsid w:val="00FA6460"/>
    <w:rPr>
      <w:color w:val="0070C0"/>
    </w:rPr>
  </w:style>
  <w:style w:type="paragraph" w:customStyle="1" w:styleId="QuestionHeading">
    <w:name w:val="Question Heading"/>
    <w:basedOn w:val="Heading1"/>
    <w:next w:val="Normal"/>
    <w:qFormat/>
    <w:rsid w:val="00FA6460"/>
    <w:pPr>
      <w:numPr>
        <w:numId w:val="1"/>
      </w:numPr>
      <w:ind w:left="0" w:firstLine="0"/>
    </w:pPr>
  </w:style>
  <w:style w:type="paragraph" w:customStyle="1" w:styleId="InstructionsHeading">
    <w:name w:val="Instructions Heading"/>
    <w:basedOn w:val="Heading1"/>
    <w:next w:val="Normal"/>
    <w:qFormat/>
    <w:rsid w:val="00FA6460"/>
  </w:style>
  <w:style w:type="paragraph" w:customStyle="1" w:styleId="Details">
    <w:name w:val="Details"/>
    <w:basedOn w:val="Normal"/>
    <w:qFormat/>
    <w:rsid w:val="003847EA"/>
    <w:pPr>
      <w:spacing w:before="80" w:after="80" w:line="240" w:lineRule="auto"/>
    </w:pPr>
    <w:rPr>
      <w:sz w:val="23"/>
    </w:rPr>
  </w:style>
  <w:style w:type="paragraph" w:styleId="Header">
    <w:name w:val="header"/>
    <w:basedOn w:val="Normal"/>
    <w:link w:val="HeaderChar"/>
    <w:uiPriority w:val="99"/>
    <w:unhideWhenUsed/>
    <w:rsid w:val="0011087B"/>
    <w:pPr>
      <w:tabs>
        <w:tab w:val="center" w:pos="4513"/>
        <w:tab w:val="right" w:pos="9026"/>
      </w:tabs>
      <w:spacing w:after="0" w:line="240" w:lineRule="auto"/>
    </w:pPr>
    <w:rPr>
      <w:i/>
      <w:sz w:val="20"/>
    </w:rPr>
  </w:style>
  <w:style w:type="character" w:customStyle="1" w:styleId="HeaderChar">
    <w:name w:val="Header Char"/>
    <w:basedOn w:val="DefaultParagraphFont"/>
    <w:link w:val="Header"/>
    <w:uiPriority w:val="99"/>
    <w:rsid w:val="0011087B"/>
    <w:rPr>
      <w:rFonts w:ascii="Times New Roman" w:hAnsi="Times New Roman"/>
      <w:i/>
      <w:sz w:val="20"/>
    </w:rPr>
  </w:style>
  <w:style w:type="paragraph" w:styleId="Footer">
    <w:name w:val="footer"/>
    <w:basedOn w:val="Normal"/>
    <w:link w:val="FooterChar"/>
    <w:uiPriority w:val="99"/>
    <w:unhideWhenUsed/>
    <w:rsid w:val="0011087B"/>
    <w:pPr>
      <w:tabs>
        <w:tab w:val="center" w:pos="4513"/>
        <w:tab w:val="right" w:pos="9026"/>
      </w:tabs>
      <w:spacing w:after="0" w:line="240" w:lineRule="auto"/>
    </w:pPr>
    <w:rPr>
      <w:i/>
      <w:sz w:val="20"/>
    </w:rPr>
  </w:style>
  <w:style w:type="character" w:customStyle="1" w:styleId="FooterChar">
    <w:name w:val="Footer Char"/>
    <w:basedOn w:val="DefaultParagraphFont"/>
    <w:link w:val="Footer"/>
    <w:uiPriority w:val="99"/>
    <w:rsid w:val="0011087B"/>
    <w:rPr>
      <w:rFonts w:ascii="Times New Roman" w:hAnsi="Times New Roman"/>
      <w:i/>
      <w:sz w:val="20"/>
    </w:rPr>
  </w:style>
  <w:style w:type="character" w:customStyle="1" w:styleId="Code">
    <w:name w:val="Code"/>
    <w:basedOn w:val="DefaultParagraphFont"/>
    <w:uiPriority w:val="1"/>
    <w:qFormat/>
    <w:rsid w:val="007716EB"/>
    <w:rPr>
      <w:rFonts w:ascii="Courier New" w:hAnsi="Courier New"/>
      <w:sz w:val="20"/>
    </w:rPr>
  </w:style>
  <w:style w:type="character" w:styleId="Hyperlink">
    <w:name w:val="Hyperlink"/>
    <w:basedOn w:val="DefaultParagraphFont"/>
    <w:uiPriority w:val="99"/>
    <w:unhideWhenUsed/>
    <w:rsid w:val="00D126C0"/>
    <w:rPr>
      <w:color w:val="0563C1" w:themeColor="hyperlink"/>
      <w:u w:val="single"/>
    </w:rPr>
  </w:style>
  <w:style w:type="paragraph" w:styleId="NoSpacing">
    <w:name w:val="No Spacing"/>
    <w:uiPriority w:val="1"/>
    <w:qFormat/>
    <w:rsid w:val="004F2207"/>
    <w:pPr>
      <w:spacing w:after="0" w:line="240" w:lineRule="auto"/>
      <w:jc w:val="both"/>
    </w:pPr>
    <w:rPr>
      <w:rFonts w:ascii="Times New Roman" w:hAnsi="Times New Roman"/>
      <w:sz w:val="24"/>
    </w:rPr>
  </w:style>
  <w:style w:type="paragraph" w:styleId="NormalWeb">
    <w:name w:val="Normal (Web)"/>
    <w:basedOn w:val="Normal"/>
    <w:uiPriority w:val="99"/>
    <w:unhideWhenUsed/>
    <w:rsid w:val="002A65AD"/>
    <w:pPr>
      <w:spacing w:before="100" w:beforeAutospacing="1" w:after="100" w:afterAutospacing="1" w:line="240" w:lineRule="auto"/>
      <w:jc w:val="left"/>
    </w:pPr>
    <w:rPr>
      <w:rFonts w:eastAsia="Times New Roman" w:cs="Times New Roman"/>
      <w:szCs w:val="24"/>
      <w:lang w:eastAsia="en-GB"/>
    </w:rPr>
  </w:style>
  <w:style w:type="character" w:styleId="Strong">
    <w:name w:val="Strong"/>
    <w:basedOn w:val="DefaultParagraphFont"/>
    <w:uiPriority w:val="22"/>
    <w:qFormat/>
    <w:rsid w:val="00D46A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35091">
      <w:bodyDiv w:val="1"/>
      <w:marLeft w:val="0"/>
      <w:marRight w:val="0"/>
      <w:marTop w:val="0"/>
      <w:marBottom w:val="0"/>
      <w:divBdr>
        <w:top w:val="none" w:sz="0" w:space="0" w:color="auto"/>
        <w:left w:val="none" w:sz="0" w:space="0" w:color="auto"/>
        <w:bottom w:val="none" w:sz="0" w:space="0" w:color="auto"/>
        <w:right w:val="none" w:sz="0" w:space="0" w:color="auto"/>
      </w:divBdr>
      <w:divsChild>
        <w:div w:id="1938630348">
          <w:marLeft w:val="0"/>
          <w:marRight w:val="0"/>
          <w:marTop w:val="0"/>
          <w:marBottom w:val="0"/>
          <w:divBdr>
            <w:top w:val="none" w:sz="0" w:space="0" w:color="auto"/>
            <w:left w:val="none" w:sz="0" w:space="0" w:color="auto"/>
            <w:bottom w:val="none" w:sz="0" w:space="0" w:color="auto"/>
            <w:right w:val="none" w:sz="0" w:space="0" w:color="auto"/>
          </w:divBdr>
          <w:divsChild>
            <w:div w:id="1472676825">
              <w:marLeft w:val="0"/>
              <w:marRight w:val="0"/>
              <w:marTop w:val="0"/>
              <w:marBottom w:val="0"/>
              <w:divBdr>
                <w:top w:val="none" w:sz="0" w:space="0" w:color="auto"/>
                <w:left w:val="none" w:sz="0" w:space="0" w:color="auto"/>
                <w:bottom w:val="none" w:sz="0" w:space="0" w:color="auto"/>
                <w:right w:val="none" w:sz="0" w:space="0" w:color="auto"/>
              </w:divBdr>
              <w:divsChild>
                <w:div w:id="1356467123">
                  <w:marLeft w:val="0"/>
                  <w:marRight w:val="0"/>
                  <w:marTop w:val="0"/>
                  <w:marBottom w:val="0"/>
                  <w:divBdr>
                    <w:top w:val="none" w:sz="0" w:space="0" w:color="auto"/>
                    <w:left w:val="none" w:sz="0" w:space="0" w:color="auto"/>
                    <w:bottom w:val="none" w:sz="0" w:space="0" w:color="auto"/>
                    <w:right w:val="none" w:sz="0" w:space="0" w:color="auto"/>
                  </w:divBdr>
                  <w:divsChild>
                    <w:div w:id="12672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760096">
      <w:bodyDiv w:val="1"/>
      <w:marLeft w:val="0"/>
      <w:marRight w:val="0"/>
      <w:marTop w:val="0"/>
      <w:marBottom w:val="0"/>
      <w:divBdr>
        <w:top w:val="none" w:sz="0" w:space="0" w:color="auto"/>
        <w:left w:val="none" w:sz="0" w:space="0" w:color="auto"/>
        <w:bottom w:val="none" w:sz="0" w:space="0" w:color="auto"/>
        <w:right w:val="none" w:sz="0" w:space="0" w:color="auto"/>
      </w:divBdr>
    </w:div>
    <w:div w:id="100979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rdonds\Documents\Custom%20Office%20Templates\assess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70C1B-FE49-4540-A408-466FD6D7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C:\Users\gordonds\Documents\Custom Office Templates\assessment.dotm</Template>
  <TotalTime>92</TotalTime>
  <Pages>9</Pages>
  <Words>1203</Words>
  <Characters>6861</Characters>
  <Application>Microsoft Office Word</Application>
  <DocSecurity>0</DocSecurity>
  <Lines>57</Lines>
  <Paragraphs>16</Paragraphs>
  <ScaleCrop>false</ScaleCrop>
  <Company>CQUniversity Australia</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Submission</dc:title>
  <dc:subject>Advanced Network Security</dc:subject>
  <dc:creator>Steven Gordon</dc:creator>
  <cp:keywords/>
  <dc:description/>
  <cp:lastModifiedBy>Ali Shahbaz Aman</cp:lastModifiedBy>
  <cp:revision>125</cp:revision>
  <cp:lastPrinted>2017-02-28T03:26:00Z</cp:lastPrinted>
  <dcterms:created xsi:type="dcterms:W3CDTF">2023-03-06T00:36:00Z</dcterms:created>
  <dcterms:modified xsi:type="dcterms:W3CDTF">2025-03-13T05:59:00Z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urseCode">
    <vt:lpwstr>COIT20262</vt:lpwstr>
  </property>
  <property fmtid="{D5CDD505-2E9C-101B-9397-08002B2CF9AE}" pid="3" name="Term">
    <vt:i4>1</vt:i4>
  </property>
  <property fmtid="{D5CDD505-2E9C-101B-9397-08002B2CF9AE}" pid="4" name="Year">
    <vt:i4>2019</vt:i4>
  </property>
  <property fmtid="{D5CDD505-2E9C-101B-9397-08002B2CF9AE}" pid="5" name="AssessmentNumber">
    <vt:i4>1</vt:i4>
  </property>
  <property fmtid="{D5CDD505-2E9C-101B-9397-08002B2CF9AE}" pid="6" name="AssessmentType">
    <vt:lpwstr>Assignment</vt:lpwstr>
  </property>
  <property fmtid="{D5CDD505-2E9C-101B-9397-08002B2CF9AE}" pid="7" name="DueDate">
    <vt:lpwstr>5pm Friday 26 April 2019 (Week 6)</vt:lpwstr>
  </property>
  <property fmtid="{D5CDD505-2E9C-101B-9397-08002B2CF9AE}" pid="8" name="AssessmentWeight">
    <vt:i4>40</vt:i4>
  </property>
  <property fmtid="{D5CDD505-2E9C-101B-9397-08002B2CF9AE}" pid="9" name="CourseName">
    <vt:lpwstr>Advanced Network Security</vt:lpwstr>
  </property>
  <property fmtid="{D5CDD505-2E9C-101B-9397-08002B2CF9AE}" pid="10" name="AssessmentLength">
    <vt:lpwstr>N/A</vt:lpwstr>
  </property>
</Properties>
</file>